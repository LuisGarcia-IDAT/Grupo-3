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5BC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</w:pPr>
      <w:r w:rsidRPr="00340E0C">
        <w:rPr>
          <w:noProof/>
          <w:color w:val="FEC81A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D53C9" wp14:editId="0BE43837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566025" cy="10811510"/>
                <wp:effectExtent l="0" t="0" r="0" b="889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025" cy="10811510"/>
                        </a:xfrm>
                        <a:prstGeom prst="rect">
                          <a:avLst/>
                        </a:prstGeom>
                        <a:solidFill>
                          <a:srgbClr val="6F00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FC905" w14:textId="77777777" w:rsidR="00E82860" w:rsidRDefault="00E82860" w:rsidP="00E828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D53C9" id="Rectángulo 1" o:spid="_x0000_s1026" style="position:absolute;left:0;text-align:left;margin-left:0;margin-top:-70.9pt;width:595.75pt;height:851.3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" fillcolor="#6f00ed" stroked="f" strokeweight="1pt">
                <v:textbox>
                  <w:txbxContent>
                    <w:p w14:paraId="2AAFC905" w14:textId="77777777" w:rsidR="00E82860" w:rsidRDefault="00E82860" w:rsidP="00E8286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F75796">
        <w:rPr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4D4290" wp14:editId="27FF6B13">
                <wp:simplePos x="0" y="0"/>
                <wp:positionH relativeFrom="column">
                  <wp:posOffset>-506282</wp:posOffset>
                </wp:positionH>
                <wp:positionV relativeFrom="paragraph">
                  <wp:posOffset>-1772</wp:posOffset>
                </wp:positionV>
                <wp:extent cx="465472" cy="438507"/>
                <wp:effectExtent l="0" t="0" r="0" b="0"/>
                <wp:wrapNone/>
                <wp:docPr id="15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472" cy="438507"/>
                          <a:chOff x="0" y="0"/>
                          <a:chExt cx="490972" cy="438507"/>
                        </a:xfrm>
                      </wpg:grpSpPr>
                      <wps:wsp>
                        <wps:cNvPr id="20" name="Rectángulo 20"/>
                        <wps:cNvSpPr/>
                        <wps:spPr>
                          <a:xfrm>
                            <a:off x="411219" y="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" name="Rectángulo 23"/>
                        <wps:cNvSpPr/>
                        <wps:spPr>
                          <a:xfrm rot="5400000">
                            <a:off x="231448" y="19288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" name="Rectángulo 24"/>
                        <wps:cNvSpPr/>
                        <wps:spPr>
                          <a:xfrm rot="18858645">
                            <a:off x="212558" y="-50439"/>
                            <a:ext cx="65856" cy="490972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>
            <w:pict>
              <v:group id="Grupo 16" style="position:absolute;margin-left:-39.85pt;margin-top:-.15pt;width:36.65pt;height:34.55pt;z-index:251660288;mso-width-relative:margin" coordsize="490972,438507" o:spid="_x0000_s1026" w14:anchorId="36DD4E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">
                <v:rect id="Rectángulo 20" style="position:absolute;left:411219;width:65856;height:425397;visibility:visible;mso-wrap-style:square;v-text-anchor:middle" o:spid="_x0000_s1027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"/>
                <v:rect id="Rectángulo 23" style="position:absolute;left:231448;top:192880;width:65856;height:425397;rotation:90;visibility:visible;mso-wrap-style:square;v-text-anchor:middle" o:spid="_x0000_s1028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"/>
                <v:rect id="Rectángulo 24" style="position:absolute;left:212558;top:-50439;width:65856;height:490972;rotation:-2994291fd;visibility:visible;mso-wrap-style:square;v-text-anchor:middle" o:spid="_x0000_s1029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"/>
              </v:group>
            </w:pict>
          </mc:Fallback>
        </mc:AlternateContent>
      </w:r>
    </w:p>
    <w:p w14:paraId="60A18E21" w14:textId="77777777" w:rsidR="00C923BC" w:rsidRDefault="00C923BC" w:rsidP="00E82860">
      <w:r>
        <w:rPr>
          <w:rFonts w:cs="Arial"/>
          <w:b/>
          <w:bCs/>
          <w:noProof/>
          <w:color w:val="E62C26"/>
          <w:sz w:val="40"/>
          <w:szCs w:val="40"/>
          <w:lang w:val="es-PE"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BB8CCD" wp14:editId="1215403C">
                <wp:simplePos x="0" y="0"/>
                <wp:positionH relativeFrom="column">
                  <wp:posOffset>-572769</wp:posOffset>
                </wp:positionH>
                <wp:positionV relativeFrom="paragraph">
                  <wp:posOffset>672465</wp:posOffset>
                </wp:positionV>
                <wp:extent cx="4438650" cy="2665730"/>
                <wp:effectExtent l="0" t="0" r="0" b="127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2665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A67FA9" w14:textId="77777777" w:rsidR="00E82860" w:rsidRPr="005C13E6" w:rsidRDefault="00E82860" w:rsidP="00E82860">
                            <w:pPr>
                              <w:spacing w:line="254" w:lineRule="auto"/>
                              <w:rPr>
                                <w:rFonts w:ascii="Stag Book" w:hAnsi="Stag Book"/>
                                <w:color w:val="FFFFFF"/>
                                <w:sz w:val="80"/>
                                <w:szCs w:val="80"/>
                                <w:lang w:val="es-PE"/>
                              </w:rPr>
                            </w:pPr>
                            <w:r w:rsidRPr="005C13E6">
                              <w:rPr>
                                <w:rFonts w:ascii="Stag Book" w:hAnsi="Stag Book"/>
                                <w:color w:val="FFFFFF"/>
                                <w:sz w:val="80"/>
                                <w:szCs w:val="80"/>
                                <w:lang w:val="es-PE"/>
                              </w:rPr>
                              <w:t xml:space="preserve">Proyecto Certificador de Desarrollo de Software 1  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B8CCD" id="Cuadro de texto 11" o:spid="_x0000_s1027" style="position:absolute;left:0;text-align:left;margin-left:-45.1pt;margin-top:52.95pt;width:349.5pt;height:20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" filled="f" stroked="f" strokeweight=".5pt">
                <v:textbox>
                  <w:txbxContent>
                    <w:p w14:paraId="36A67FA9" w14:textId="77777777" w:rsidR="00E82860" w:rsidRPr="005C13E6" w:rsidRDefault="00E82860" w:rsidP="00E82860">
                      <w:pPr>
                        <w:spacing w:line="254" w:lineRule="auto"/>
                        <w:rPr>
                          <w:rFonts w:ascii="Stag Book" w:hAnsi="Stag Book"/>
                          <w:color w:val="FFFFFF"/>
                          <w:sz w:val="80"/>
                          <w:szCs w:val="80"/>
                          <w:lang w:val="es-PE"/>
                        </w:rPr>
                      </w:pPr>
                      <w:r w:rsidRPr="005C13E6">
                        <w:rPr>
                          <w:rFonts w:ascii="Stag Book" w:hAnsi="Stag Book"/>
                          <w:color w:val="FFFFFF"/>
                          <w:sz w:val="80"/>
                          <w:szCs w:val="80"/>
                          <w:lang w:val="es-PE"/>
                        </w:rPr>
                        <w:t xml:space="preserve">Proyecto Certificador de Desarrollo de Software 1  </w:t>
                      </w:r>
                    </w:p>
                  </w:txbxContent>
                </v:textbox>
              </v:rect>
            </w:pict>
          </mc:Fallback>
        </mc:AlternateContent>
      </w:r>
      <w:r w:rsidRPr="00F75796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4DF445" wp14:editId="4DA0D6EE">
                <wp:simplePos x="0" y="0"/>
                <wp:positionH relativeFrom="column">
                  <wp:posOffset>-965333</wp:posOffset>
                </wp:positionH>
                <wp:positionV relativeFrom="paragraph">
                  <wp:posOffset>8018246</wp:posOffset>
                </wp:positionV>
                <wp:extent cx="5582653" cy="139255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653" cy="1392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6CCCA" w14:textId="77777777" w:rsidR="00E82860" w:rsidRDefault="00E82860" w:rsidP="00E82860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</w:pPr>
                            <w:bookmarkStart w:id="0" w:name="_Hlk72862875"/>
                            <w:r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Tema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 xml:space="preserve"> Nº</w:t>
                            </w:r>
                            <w:r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 xml:space="preserve"> </w:t>
                            </w:r>
                            <w:bookmarkEnd w:id="0"/>
                            <w:r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7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>Fase de Revisión y Retrospectiva</w:t>
                            </w:r>
                          </w:p>
                          <w:p w14:paraId="351B3D3F" w14:textId="77777777" w:rsidR="00E82860" w:rsidRPr="00132FD0" w:rsidRDefault="00E82860" w:rsidP="00E82860">
                            <w:pPr>
                              <w:jc w:val="left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14:paraId="710967E2" w14:textId="77777777" w:rsidR="00E82860" w:rsidRPr="0045108D" w:rsidRDefault="00E82860" w:rsidP="0045108D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Indicador de logro Nº</w:t>
                            </w:r>
                            <w:r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7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Pr="0045108D">
                              <w:rPr>
                                <w:rFonts w:cs="Arial"/>
                                <w:color w:val="FFFFFF" w:themeColor="background1"/>
                              </w:rPr>
                              <w:t>Reconoce el propósito de la ceremonia Sprint Retrospective para identificar oportunidades de mejora continua  en el próximo Sprint 2</w:t>
                            </w:r>
                          </w:p>
                          <w:p w14:paraId="10E34CAE" w14:textId="77777777" w:rsidR="00E82860" w:rsidRPr="006C37AD" w:rsidRDefault="00E82860" w:rsidP="00E82860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4DF445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8" type="#_x0000_t202" style="position:absolute;left:0;text-align:left;margin-left:-76pt;margin-top:631.35pt;width:439.6pt;height:10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" filled="f" stroked="f" strokeweight=".5pt">
                <v:textbox>
                  <w:txbxContent>
                    <w:p w14:paraId="36F6CCCA" w14:textId="77777777" w:rsidR="00E82860" w:rsidRDefault="00E82860" w:rsidP="00E82860">
                      <w:pPr>
                        <w:jc w:val="left"/>
                        <w:rPr>
                          <w:rFonts w:cs="Arial"/>
                          <w:color w:val="FFFFFF" w:themeColor="background1"/>
                          <w:lang w:val="es-ES"/>
                        </w:rPr>
                      </w:pPr>
                      <w:bookmarkStart w:id="1" w:name="_Hlk72862875"/>
                      <w:r>
                        <w:rPr>
                          <w:rFonts w:ascii="Stag Book" w:hAnsi="Stag Book" w:cs="Arial"/>
                          <w:color w:val="FFFFFF" w:themeColor="background1"/>
                        </w:rPr>
                        <w:t>Tema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 xml:space="preserve"> Nº</w:t>
                      </w:r>
                      <w:r>
                        <w:rPr>
                          <w:rFonts w:ascii="Stag Book" w:hAnsi="Stag Book" w:cs="Arial"/>
                          <w:color w:val="FFFFFF" w:themeColor="background1"/>
                        </w:rPr>
                        <w:t xml:space="preserve"> </w:t>
                      </w:r>
                      <w:bookmarkEnd w:id="1"/>
                      <w:r>
                        <w:rPr>
                          <w:rFonts w:ascii="Stag Book" w:hAnsi="Stag Book" w:cs="Arial"/>
                          <w:color w:val="FFFFFF" w:themeColor="background1"/>
                        </w:rPr>
                        <w:t>7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  <w:br/>
                      </w:r>
                      <w:r>
                        <w:rPr>
                          <w:rFonts w:cs="Arial"/>
                          <w:color w:val="FFFFFF" w:themeColor="background1"/>
                          <w:lang w:val="es-ES"/>
                        </w:rPr>
                        <w:t>Fase de Revisión y Retrospectiva</w:t>
                      </w:r>
                    </w:p>
                    <w:p w14:paraId="351B3D3F" w14:textId="77777777" w:rsidR="00E82860" w:rsidRPr="00132FD0" w:rsidRDefault="00E82860" w:rsidP="00E82860">
                      <w:pPr>
                        <w:jc w:val="left"/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</w:p>
                    <w:p w14:paraId="710967E2" w14:textId="77777777" w:rsidR="00E82860" w:rsidRPr="0045108D" w:rsidRDefault="00E82860" w:rsidP="0045108D">
                      <w:pPr>
                        <w:jc w:val="left"/>
                        <w:rPr>
                          <w:rFonts w:cs="Arial"/>
                          <w:color w:val="FFFFFF" w:themeColor="background1"/>
                        </w:rPr>
                      </w:pP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Indicador de logro Nº</w:t>
                      </w:r>
                      <w:r>
                        <w:rPr>
                          <w:rFonts w:ascii="Stag Book" w:hAnsi="Stag Book" w:cs="Arial"/>
                          <w:color w:val="FFFFFF" w:themeColor="background1"/>
                        </w:rPr>
                        <w:t>7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br/>
                      </w:r>
                      <w:r w:rsidRPr="0045108D">
                        <w:rPr>
                          <w:rFonts w:cs="Arial"/>
                          <w:color w:val="FFFFFF" w:themeColor="background1"/>
                        </w:rPr>
                        <w:t>Reconoce el propósito de la ceremonia Sprint Retrospective para identificar oportunidades de mejora continua  en el próximo Sprint 2</w:t>
                      </w:r>
                    </w:p>
                    <w:p w14:paraId="10E34CAE" w14:textId="77777777" w:rsidR="00E82860" w:rsidRPr="006C37AD" w:rsidRDefault="00E82860" w:rsidP="00E82860">
                      <w:pPr>
                        <w:jc w:val="left"/>
                        <w:rPr>
                          <w:rFonts w:cs="Arial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D66CD8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D1A60AE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7FBAE4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D58D28C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3922405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87CA18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04D2CA8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BB6EB7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3751F0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F34633A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7CF8270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ECBB86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86E770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0D9FE92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608008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C082A0E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0424915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9FA76FB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8B3588B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358B2C7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CCF2D85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3122E1E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B8016D5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BF8AC5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DF95476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12A034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3CC1DB8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89D09C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B8C6997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4BB80F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84FB65B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513C275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217F6F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C695FBB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18A5D3B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427612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5C7AC6C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82EAA77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14E5B32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60D36FA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402D5EF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BD61135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E5F00D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DB0D342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3A574E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D837BF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836B03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512AB36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83EF4D0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24279E5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B4B381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FB35B1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EB96221" w14:textId="77777777" w:rsidR="00395F94" w:rsidRDefault="007A75C4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  <w:r>
        <w:rPr>
          <w:noProof/>
        </w:rPr>
        <w:lastRenderedPageBreak/>
        <w:drawing>
          <wp:inline distT="0" distB="0" distL="0" distR="0" wp14:anchorId="2E623676" wp14:editId="08D02A15">
            <wp:extent cx="1028700" cy="1057275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8CB7" w14:textId="77777777" w:rsidR="00184E08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58124B9" w14:textId="77777777" w:rsidR="00184E08" w:rsidRPr="00206681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14:paraId="466A7153" w14:textId="77777777" w:rsidR="006E0C6B" w:rsidRPr="00184E08" w:rsidRDefault="006E0C6B" w:rsidP="006E0C6B">
      <w:pPr>
        <w:pStyle w:val="Encabezado"/>
        <w:tabs>
          <w:tab w:val="left" w:pos="708"/>
        </w:tabs>
        <w:jc w:val="center"/>
        <w:rPr>
          <w:rFonts w:ascii="Stag Book" w:hAnsi="Stag Book" w:cs="Tahoma"/>
          <w:bCs/>
          <w:color w:val="000000" w:themeColor="text1"/>
          <w:sz w:val="44"/>
          <w:szCs w:val="44"/>
        </w:rPr>
      </w:pPr>
      <w:bookmarkStart w:id="2" w:name="OLE_LINK13"/>
      <w:bookmarkStart w:id="3" w:name="OLE_LINK14"/>
      <w:bookmarkStart w:id="4" w:name="OLE_LINK17"/>
      <w:r w:rsidRPr="00206681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 </w:t>
      </w:r>
      <w:r w:rsidRPr="00184E08">
        <w:rPr>
          <w:rFonts w:ascii="Stag Book" w:hAnsi="Stag Book" w:cs="Tahoma"/>
          <w:bCs/>
          <w:color w:val="000000" w:themeColor="text1"/>
          <w:sz w:val="44"/>
          <w:szCs w:val="44"/>
        </w:rPr>
        <w:t>Desarrollo de Sistemas de Información</w:t>
      </w:r>
    </w:p>
    <w:p w14:paraId="7C8A45C1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5FA2FDB0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0AEB3D74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rPr>
          <w:rFonts w:ascii="Tahoma" w:hAnsi="Tahoma" w:cs="Tahoma"/>
          <w:color w:val="000000" w:themeColor="text1"/>
        </w:rPr>
      </w:pPr>
    </w:p>
    <w:p w14:paraId="7DA14FEC" w14:textId="77777777" w:rsidR="00CA438E" w:rsidRPr="00184E08" w:rsidRDefault="00CA438E" w:rsidP="00CA438E">
      <w:pPr>
        <w:pStyle w:val="Encabezado"/>
        <w:tabs>
          <w:tab w:val="clear" w:pos="4252"/>
          <w:tab w:val="clear" w:pos="8504"/>
        </w:tabs>
        <w:jc w:val="center"/>
        <w:rPr>
          <w:rFonts w:ascii="Muller Bold" w:hAnsi="Muller Bold" w:cs="Tahoma"/>
          <w:color w:val="000000" w:themeColor="text1"/>
        </w:rPr>
      </w:pPr>
      <w:r w:rsidRPr="00184E08">
        <w:rPr>
          <w:rFonts w:ascii="Muller Bold" w:hAnsi="Muller Bold" w:cs="Arial"/>
          <w:color w:val="000000" w:themeColor="text1"/>
          <w:sz w:val="36"/>
          <w:szCs w:val="36"/>
        </w:rPr>
        <w:t>(</w:t>
      </w:r>
      <w:r w:rsidRPr="00184E08">
        <w:rPr>
          <w:rFonts w:ascii="Muller Bold" w:hAnsi="Muller Bold" w:cs="Tahoma"/>
          <w:color w:val="000000" w:themeColor="text1"/>
          <w:sz w:val="36"/>
          <w:szCs w:val="36"/>
        </w:rPr>
        <w:t>Nombre del Proyecto</w:t>
      </w:r>
      <w:r w:rsidRPr="00184E08">
        <w:rPr>
          <w:rFonts w:ascii="Muller Bold" w:hAnsi="Muller Bold" w:cs="Arial"/>
          <w:color w:val="000000" w:themeColor="text1"/>
          <w:sz w:val="36"/>
          <w:szCs w:val="36"/>
        </w:rPr>
        <w:t>)</w:t>
      </w:r>
    </w:p>
    <w:p w14:paraId="30840733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rPr>
          <w:rFonts w:ascii="Muller Bold" w:hAnsi="Muller Bold" w:cs="Tahoma"/>
          <w:color w:val="000000" w:themeColor="text1"/>
        </w:rPr>
      </w:pPr>
    </w:p>
    <w:p w14:paraId="5414E9BF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41582365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6D52BFD1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1A95A4DF" w14:textId="77777777" w:rsidR="00547DC9" w:rsidRPr="00184E08" w:rsidRDefault="00FF7DD0" w:rsidP="47FE6AC5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</w:rPr>
      </w:pPr>
      <w:r w:rsidRPr="47FE6AC5">
        <w:rPr>
          <w:rFonts w:ascii="Muller Regular" w:hAnsi="Muller Regular" w:cs="Tahoma"/>
          <w:color w:val="FF0000"/>
          <w:lang w:val="es-ES"/>
        </w:rPr>
        <w:t>FPIPS</w:t>
      </w:r>
      <w:r w:rsidRPr="47FE6AC5">
        <w:rPr>
          <w:rFonts w:ascii="Muller Regular" w:hAnsi="Muller Regular" w:cs="Tahoma"/>
          <w:color w:val="FF0000"/>
        </w:rPr>
        <w:t xml:space="preserve"> </w:t>
      </w:r>
      <w:r w:rsidR="00547DC9" w:rsidRPr="47FE6AC5">
        <w:rPr>
          <w:rFonts w:ascii="Muller Regular" w:hAnsi="Muller Regular" w:cs="Tahoma"/>
          <w:color w:val="FF0000"/>
        </w:rPr>
        <w:t>-</w:t>
      </w:r>
      <w:r w:rsidR="001742CE" w:rsidRPr="47FE6AC5">
        <w:rPr>
          <w:rFonts w:ascii="Muller Regular" w:hAnsi="Muller Regular" w:cs="Tahoma"/>
          <w:color w:val="FF0000"/>
        </w:rPr>
        <w:t>10</w:t>
      </w:r>
      <w:r w:rsidR="0047037A" w:rsidRPr="47FE6AC5">
        <w:rPr>
          <w:rFonts w:ascii="Muller Regular" w:hAnsi="Muller Regular" w:cs="Tahoma"/>
          <w:color w:val="FF0000"/>
        </w:rPr>
        <w:t>3</w:t>
      </w:r>
      <w:r w:rsidR="001742CE" w:rsidRPr="47FE6AC5">
        <w:rPr>
          <w:rFonts w:ascii="Muller Regular" w:hAnsi="Muller Regular" w:cs="Tahoma"/>
          <w:color w:val="FF0000"/>
        </w:rPr>
        <w:t xml:space="preserve"> Normalización de la </w:t>
      </w:r>
      <w:r w:rsidR="00D5150E" w:rsidRPr="47FE6AC5">
        <w:rPr>
          <w:rFonts w:ascii="Muller Regular" w:hAnsi="Muller Regular" w:cs="Tahoma"/>
          <w:color w:val="FF0000"/>
        </w:rPr>
        <w:t>B</w:t>
      </w:r>
      <w:r w:rsidR="001742CE" w:rsidRPr="47FE6AC5">
        <w:rPr>
          <w:rFonts w:ascii="Muller Regular" w:hAnsi="Muller Regular" w:cs="Tahoma"/>
          <w:color w:val="FF0000"/>
        </w:rPr>
        <w:t xml:space="preserve">ase de </w:t>
      </w:r>
      <w:r w:rsidR="00D5150E" w:rsidRPr="47FE6AC5">
        <w:rPr>
          <w:rFonts w:ascii="Muller Regular" w:hAnsi="Muller Regular" w:cs="Tahoma"/>
          <w:color w:val="FF0000"/>
        </w:rPr>
        <w:t>D</w:t>
      </w:r>
      <w:r w:rsidR="001742CE" w:rsidRPr="47FE6AC5">
        <w:rPr>
          <w:rFonts w:ascii="Muller Regular" w:hAnsi="Muller Regular" w:cs="Tahoma"/>
          <w:color w:val="FF0000"/>
        </w:rPr>
        <w:t>atos</w:t>
      </w:r>
      <w:r w:rsidR="28439FE1" w:rsidRPr="47FE6AC5">
        <w:rPr>
          <w:rFonts w:ascii="Muller Regular" w:hAnsi="Muller Regular" w:cs="Tahoma"/>
          <w:color w:val="FF0000"/>
        </w:rPr>
        <w:t xml:space="preserve"> (debe ir el nombre de la </w:t>
      </w:r>
    </w:p>
    <w:p w14:paraId="79E2C0DF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0B0E1E41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37AB652D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455546B7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Versión 1.0</w:t>
      </w:r>
    </w:p>
    <w:p w14:paraId="7386AC60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108FCD2C" w14:textId="77777777" w:rsidR="006E0C6B" w:rsidRPr="00184E08" w:rsidRDefault="006E0C6B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77BED2D8" w14:textId="77777777" w:rsidR="00547DC9" w:rsidRPr="00184E08" w:rsidRDefault="00D5150E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>
        <w:rPr>
          <w:rFonts w:ascii="Muller Regular" w:hAnsi="Muller Regular" w:cs="Tahoma"/>
          <w:color w:val="000000" w:themeColor="text1"/>
          <w:szCs w:val="22"/>
        </w:rPr>
        <w:t>Agost</w:t>
      </w:r>
      <w:r w:rsidR="00FF7DD0" w:rsidRPr="00184E08">
        <w:rPr>
          <w:rFonts w:ascii="Muller Regular" w:hAnsi="Muller Regular" w:cs="Tahoma"/>
          <w:color w:val="000000" w:themeColor="text1"/>
          <w:szCs w:val="22"/>
        </w:rPr>
        <w:t>o</w:t>
      </w:r>
      <w:r w:rsidR="00CA438E" w:rsidRPr="00184E08">
        <w:rPr>
          <w:rFonts w:ascii="Muller Regular" w:hAnsi="Muller Regular" w:cs="Tahoma"/>
          <w:color w:val="000000" w:themeColor="text1"/>
          <w:szCs w:val="22"/>
        </w:rPr>
        <w:t xml:space="preserve"> del 20</w:t>
      </w:r>
      <w:r>
        <w:rPr>
          <w:rFonts w:ascii="Muller Regular" w:hAnsi="Muller Regular" w:cs="Tahoma"/>
          <w:color w:val="000000" w:themeColor="text1"/>
          <w:szCs w:val="22"/>
        </w:rPr>
        <w:t>21</w:t>
      </w:r>
      <w:r w:rsidR="00C02785" w:rsidRPr="00184E08">
        <w:rPr>
          <w:rFonts w:ascii="Muller Regular" w:hAnsi="Muller Regular" w:cs="Tahoma"/>
          <w:color w:val="000000" w:themeColor="text1"/>
          <w:szCs w:val="22"/>
        </w:rPr>
        <w:t xml:space="preserve">– </w:t>
      </w:r>
      <w:r>
        <w:rPr>
          <w:rFonts w:ascii="Muller Regular" w:hAnsi="Muller Regular" w:cs="Tahoma"/>
          <w:color w:val="000000" w:themeColor="text1"/>
          <w:szCs w:val="22"/>
        </w:rPr>
        <w:t>I</w:t>
      </w:r>
      <w:r w:rsidR="002438C6" w:rsidRPr="00184E08">
        <w:rPr>
          <w:rFonts w:ascii="Muller Regular" w:hAnsi="Muller Regular" w:cs="Tahoma"/>
          <w:color w:val="000000" w:themeColor="text1"/>
          <w:szCs w:val="22"/>
        </w:rPr>
        <w:t>I</w:t>
      </w:r>
    </w:p>
    <w:p w14:paraId="6EAB9BB5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488156AE" w14:textId="77777777" w:rsidR="00547DC9" w:rsidRPr="00206681" w:rsidRDefault="002438C6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206681">
        <w:rPr>
          <w:rFonts w:ascii="Tahoma" w:hAnsi="Tahoma" w:cs="Tahoma"/>
          <w:b/>
          <w:color w:val="000000" w:themeColor="text1"/>
          <w:u w:val="single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"/>
        <w:gridCol w:w="7158"/>
      </w:tblGrid>
      <w:tr w:rsidR="007A75C4" w:rsidRPr="00206681" w14:paraId="1103B695" w14:textId="77777777" w:rsidTr="00A002BD">
        <w:tc>
          <w:tcPr>
            <w:tcW w:w="239" w:type="dxa"/>
          </w:tcPr>
          <w:bookmarkEnd w:id="2"/>
          <w:bookmarkEnd w:id="3"/>
          <w:bookmarkEnd w:id="4"/>
          <w:p w14:paraId="24E728A7" w14:textId="77777777" w:rsidR="00C02785" w:rsidRPr="00A002BD" w:rsidRDefault="004B2497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Nú</w:t>
            </w:r>
            <w:r w:rsidR="00C02785"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mero</w:t>
            </w:r>
          </w:p>
        </w:tc>
        <w:tc>
          <w:tcPr>
            <w:tcW w:w="8077" w:type="dxa"/>
          </w:tcPr>
          <w:p w14:paraId="530F6788" w14:textId="77777777" w:rsidR="00E63DF8" w:rsidRPr="00A002BD" w:rsidRDefault="00C02785" w:rsidP="00E63DF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Apellidos y Nombres</w:t>
            </w:r>
          </w:p>
        </w:tc>
      </w:tr>
      <w:tr w:rsidR="007A75C4" w:rsidRPr="00206681" w14:paraId="4E09FF08" w14:textId="77777777" w:rsidTr="00A002BD">
        <w:tc>
          <w:tcPr>
            <w:tcW w:w="239" w:type="dxa"/>
          </w:tcPr>
          <w:p w14:paraId="5680345D" w14:textId="77777777" w:rsidR="00C02785" w:rsidRPr="00A002BD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1</w:t>
            </w:r>
          </w:p>
        </w:tc>
        <w:tc>
          <w:tcPr>
            <w:tcW w:w="8077" w:type="dxa"/>
          </w:tcPr>
          <w:p w14:paraId="0F65C382" w14:textId="77777777" w:rsidR="00C02785" w:rsidRPr="00A002BD" w:rsidRDefault="003E1323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ZUÑIGA FERNANDEZ JIM</w:t>
            </w:r>
            <w:r w:rsidR="00CA438E"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</w:p>
        </w:tc>
      </w:tr>
      <w:tr w:rsidR="007A75C4" w:rsidRPr="00206681" w14:paraId="2EA81612" w14:textId="77777777" w:rsidTr="00A002BD">
        <w:tc>
          <w:tcPr>
            <w:tcW w:w="239" w:type="dxa"/>
          </w:tcPr>
          <w:p w14:paraId="7089C792" w14:textId="77777777" w:rsidR="00C02785" w:rsidRPr="00A002BD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2</w:t>
            </w:r>
          </w:p>
        </w:tc>
        <w:tc>
          <w:tcPr>
            <w:tcW w:w="8077" w:type="dxa"/>
          </w:tcPr>
          <w:p w14:paraId="70BA1AEE" w14:textId="77777777" w:rsidR="00C02785" w:rsidRPr="00A002BD" w:rsidRDefault="003E1323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GARCIA CANO LUIS</w:t>
            </w:r>
            <w:r w:rsidR="00CA438E"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ANGEL</w:t>
            </w:r>
          </w:p>
        </w:tc>
      </w:tr>
      <w:tr w:rsidR="007A75C4" w:rsidRPr="00206681" w14:paraId="7A0372F7" w14:textId="77777777" w:rsidTr="00A002BD">
        <w:tc>
          <w:tcPr>
            <w:tcW w:w="239" w:type="dxa"/>
          </w:tcPr>
          <w:p w14:paraId="016382E4" w14:textId="77777777" w:rsidR="00C02785" w:rsidRPr="00A002BD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3</w:t>
            </w:r>
          </w:p>
        </w:tc>
        <w:tc>
          <w:tcPr>
            <w:tcW w:w="8077" w:type="dxa"/>
          </w:tcPr>
          <w:p w14:paraId="61A109D7" w14:textId="77777777" w:rsidR="00C02785" w:rsidRPr="00A002BD" w:rsidRDefault="007A7398" w:rsidP="00CA438E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  <w:r w:rsidR="00CA438E"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  <w:r w:rsidR="003E1323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ROMAN FERNANDEZ KRISTIAN RICARDO</w:t>
            </w:r>
          </w:p>
        </w:tc>
      </w:tr>
    </w:tbl>
    <w:p w14:paraId="715E6EAE" w14:textId="77777777" w:rsidR="00480D67" w:rsidRPr="00480D67" w:rsidRDefault="00833708" w:rsidP="00480D67">
      <w:pPr>
        <w:pStyle w:val="Subttulo"/>
        <w:jc w:val="both"/>
        <w:rPr>
          <w:rFonts w:ascii="Muller Bold" w:hAnsi="Muller Bold"/>
          <w:b w:val="0"/>
          <w:lang w:val="es-PE"/>
        </w:rPr>
      </w:pPr>
      <w:r w:rsidRPr="00206681">
        <w:rPr>
          <w:rFonts w:ascii="Tahoma" w:hAnsi="Tahoma" w:cs="Tahoma"/>
          <w:color w:val="000000" w:themeColor="text1"/>
        </w:rPr>
        <w:br w:type="page"/>
      </w:r>
    </w:p>
    <w:sdt>
      <w:sdtPr>
        <w:rPr>
          <w:rFonts w:ascii="Arial" w:eastAsia="Times New Roman" w:hAnsi="Arial" w:cs="Times New Roman"/>
          <w:color w:val="auto"/>
          <w:sz w:val="22"/>
          <w:szCs w:val="20"/>
          <w:lang w:val="es-ES" w:eastAsia="es-ES"/>
        </w:rPr>
        <w:id w:val="18795006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C8FA47" w14:textId="77777777" w:rsidR="005E1F4A" w:rsidRPr="007A6442" w:rsidRDefault="007A6442">
          <w:pPr>
            <w:pStyle w:val="TtuloTDC"/>
            <w:rPr>
              <w:rFonts w:ascii="Stag Book" w:hAnsi="Stag Book"/>
              <w:color w:val="000000" w:themeColor="text1"/>
              <w:sz w:val="40"/>
            </w:rPr>
          </w:pPr>
          <w:r w:rsidRPr="007A6442">
            <w:rPr>
              <w:rFonts w:ascii="Stag Book" w:hAnsi="Stag Book"/>
              <w:color w:val="000000" w:themeColor="text1"/>
              <w:sz w:val="40"/>
              <w:lang w:val="es-ES"/>
            </w:rPr>
            <w:t>Índice</w:t>
          </w:r>
        </w:p>
        <w:p w14:paraId="0F365362" w14:textId="77777777" w:rsidR="00483104" w:rsidRDefault="005E1F4A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r>
            <w:rPr>
              <w:lang w:val="es-ES"/>
            </w:rPr>
            <w:fldChar w:fldCharType="begin"/>
          </w:r>
          <w:r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78799228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1.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/>
                <w:noProof/>
              </w:rPr>
              <w:t>Historial del Documento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_Toc78799228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3229850F" w14:textId="77777777" w:rsidR="00483104" w:rsidRDefault="0013594D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29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2.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INFORMACIÓN DEL DOCUMENTO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_Toc78799229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7DE25B99" w14:textId="77777777" w:rsidR="00483104" w:rsidRDefault="0013594D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0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2.1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Situación actual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_Toc78799230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6FE103E6" w14:textId="77777777" w:rsidR="00483104" w:rsidRDefault="0013594D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31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3.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NORMALIZACIÓN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_Toc78799231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265F908F" w14:textId="77777777" w:rsidR="00483104" w:rsidRDefault="0013594D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2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3.1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Primera forma normal (incluye eliminación de los grupos repetitivos)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_Toc78799232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3B39771F" w14:textId="77777777" w:rsidR="00483104" w:rsidRDefault="0013594D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3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3.2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Segunda forma normal (Asegura que todas las columnas que no son llave sean completamente dependientes de la llave primaria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_Toc78799233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269BAA71" w14:textId="77777777" w:rsidR="00483104" w:rsidRDefault="0013594D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4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3.3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Tercera forma normal (Elimina cualquier dependencia transitiva)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_Toc78799234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5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3CE68426" w14:textId="77777777" w:rsidR="00483104" w:rsidRDefault="0013594D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35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4.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DIAGRAMA CONCEPTUAL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_Toc78799235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5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72686A23" w14:textId="77777777" w:rsidR="00483104" w:rsidRDefault="0013594D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36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5.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DIAGRAMA FISICO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_Toc78799236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5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2ABCB3BB" w14:textId="77777777" w:rsidR="00483104" w:rsidRDefault="0013594D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37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6.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DICCIONARIO DE DATOS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_Toc78799237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2447DFE2" w14:textId="77777777" w:rsidR="00483104" w:rsidRDefault="0013594D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8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6.1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/>
                <w:noProof/>
              </w:rPr>
              <w:t>Lista de Tablas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_Toc78799238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7464977F" w14:textId="77777777" w:rsidR="00483104" w:rsidRDefault="0013594D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9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/>
                <w:noProof/>
              </w:rPr>
              <w:t>Descripción de las Tablas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_Toc78799239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5214DE65" w14:textId="77777777" w:rsidR="00483104" w:rsidRDefault="0013594D" w:rsidP="00483104">
          <w:pPr>
            <w:pStyle w:val="TDC3"/>
            <w:framePr w:wrap="notBeside" w:vAnchor="text" w:hAnchor="text" w:y="1"/>
            <w:tabs>
              <w:tab w:val="right" w:leader="dot" w:pos="-10"/>
              <w:tab w:val="left" w:pos="132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0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6.2.1</w:t>
            </w:r>
            <w:r w:rsidR="00483104">
              <w:rPr>
                <w:rFonts w:asciiTheme="minorHAnsi" w:eastAsiaTheme="minorEastAsia" w:hAnsiTheme="minorHAnsi" w:cstheme="minorBidi"/>
                <w:i w:val="0"/>
                <w:iC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noProof/>
              </w:rPr>
              <w:t>&lt;Nombre de la tabla&gt;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_Toc78799240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05A49AE4" w14:textId="77777777" w:rsidR="00483104" w:rsidRDefault="0013594D" w:rsidP="00483104">
          <w:pPr>
            <w:pStyle w:val="TDC3"/>
            <w:framePr w:wrap="notBeside" w:vAnchor="text" w:hAnchor="text" w:y="1"/>
            <w:tabs>
              <w:tab w:val="right" w:leader="dot" w:pos="-1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1" w:history="1">
            <w:r w:rsidR="00483104" w:rsidRPr="002055EB">
              <w:rPr>
                <w:rStyle w:val="Hipervnculo"/>
                <w:noProof/>
                <w:lang w:val="es-PE"/>
              </w:rPr>
              <w:t>6.2.2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_Toc78799241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16D6DA46" w14:textId="77777777" w:rsidR="00483104" w:rsidRDefault="0013594D" w:rsidP="00483104">
          <w:pPr>
            <w:pStyle w:val="TDC3"/>
            <w:framePr w:wrap="notBeside" w:vAnchor="text" w:hAnchor="text" w:y="1"/>
            <w:tabs>
              <w:tab w:val="right" w:leader="dot" w:pos="-10"/>
              <w:tab w:val="left" w:pos="132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2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6.2.3</w:t>
            </w:r>
            <w:r w:rsidR="00483104">
              <w:rPr>
                <w:rFonts w:asciiTheme="minorHAnsi" w:eastAsiaTheme="minorEastAsia" w:hAnsiTheme="minorHAnsi" w:cstheme="minorBidi"/>
                <w:i w:val="0"/>
                <w:iC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noProof/>
              </w:rPr>
              <w:t>Nombre de la tabla&gt;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_Toc78799242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4B8060CF" w14:textId="77777777" w:rsidR="00483104" w:rsidRDefault="0013594D" w:rsidP="00483104">
          <w:pPr>
            <w:pStyle w:val="TDC3"/>
            <w:framePr w:wrap="notBeside" w:vAnchor="text" w:hAnchor="text" w:y="1"/>
            <w:tabs>
              <w:tab w:val="right" w:leader="dot" w:pos="-10"/>
              <w:tab w:val="left" w:pos="132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3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6.2.4</w:t>
            </w:r>
            <w:r w:rsidR="00483104">
              <w:rPr>
                <w:rFonts w:asciiTheme="minorHAnsi" w:eastAsiaTheme="minorEastAsia" w:hAnsiTheme="minorHAnsi" w:cstheme="minorBidi"/>
                <w:i w:val="0"/>
                <w:iC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noProof/>
              </w:rPr>
              <w:t>Nombre de la tabla&gt;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_Toc78799243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170EB394" w14:textId="77777777" w:rsidR="00483104" w:rsidRDefault="0013594D" w:rsidP="00483104">
          <w:pPr>
            <w:pStyle w:val="TDC3"/>
            <w:framePr w:wrap="notBeside" w:vAnchor="text" w:hAnchor="text" w:y="1"/>
            <w:tabs>
              <w:tab w:val="right" w:leader="dot" w:pos="-10"/>
              <w:tab w:val="left" w:pos="132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4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6.2.5</w:t>
            </w:r>
            <w:r w:rsidR="00483104">
              <w:rPr>
                <w:rFonts w:asciiTheme="minorHAnsi" w:eastAsiaTheme="minorEastAsia" w:hAnsiTheme="minorHAnsi" w:cstheme="minorBidi"/>
                <w:i w:val="0"/>
                <w:iC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noProof/>
              </w:rPr>
              <w:t>Nombre de la tabla&gt;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_Toc78799244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7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2A0BE818" w14:textId="77777777" w:rsidR="005E1F4A" w:rsidRDefault="005E1F4A">
          <w:r>
            <w:rPr>
              <w:b/>
              <w:bCs/>
              <w:lang w:val="es-ES"/>
            </w:rPr>
            <w:fldChar w:fldCharType="end"/>
          </w:r>
        </w:p>
      </w:sdtContent>
    </w:sdt>
    <w:p w14:paraId="25D3A475" w14:textId="77777777" w:rsidR="009D5130" w:rsidRDefault="009D5130" w:rsidP="009D5130">
      <w:pPr>
        <w:rPr>
          <w:rFonts w:cs="Arial"/>
          <w:b/>
          <w:sz w:val="20"/>
          <w:lang w:val="es-PE"/>
        </w:rPr>
      </w:pPr>
    </w:p>
    <w:p w14:paraId="4358D7C6" w14:textId="77777777" w:rsidR="00480D67" w:rsidRDefault="002C20F2" w:rsidP="002C20F2">
      <w:pPr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br w:type="page"/>
      </w:r>
    </w:p>
    <w:p w14:paraId="425A9468" w14:textId="77777777" w:rsidR="00480D67" w:rsidRPr="00593C67" w:rsidRDefault="00480D67" w:rsidP="00480D6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2"/>
        <w:rPr>
          <w:rFonts w:ascii="Muller Bold" w:hAnsi="Muller Bold"/>
          <w:b w:val="0"/>
          <w:bCs/>
          <w:sz w:val="20"/>
        </w:rPr>
      </w:pPr>
      <w:bookmarkStart w:id="5" w:name="_Toc199394968"/>
      <w:bookmarkStart w:id="6" w:name="_Toc199424689"/>
      <w:bookmarkStart w:id="7" w:name="_Toc78799228"/>
      <w:bookmarkStart w:id="8" w:name="OLE_LINK3"/>
      <w:bookmarkStart w:id="9" w:name="OLE_LINK4"/>
      <w:bookmarkStart w:id="10" w:name="OLE_LINK7"/>
      <w:r w:rsidRPr="00480D67">
        <w:rPr>
          <w:rFonts w:ascii="Muller Bold" w:hAnsi="Muller Bold"/>
          <w:b w:val="0"/>
          <w:bCs/>
          <w:sz w:val="20"/>
        </w:rPr>
        <w:lastRenderedPageBreak/>
        <w:t>Historial del Documento</w:t>
      </w:r>
      <w:bookmarkEnd w:id="5"/>
      <w:bookmarkEnd w:id="6"/>
      <w:bookmarkEnd w:id="7"/>
    </w:p>
    <w:tbl>
      <w:tblPr>
        <w:tblStyle w:val="Tablaprofesional"/>
        <w:tblW w:w="0" w:type="auto"/>
        <w:tblLook w:val="01E0" w:firstRow="1" w:lastRow="1" w:firstColumn="1" w:lastColumn="1" w:noHBand="0" w:noVBand="0"/>
      </w:tblPr>
      <w:tblGrid>
        <w:gridCol w:w="5334"/>
        <w:gridCol w:w="1620"/>
        <w:gridCol w:w="1759"/>
      </w:tblGrid>
      <w:tr w:rsidR="00480D67" w:rsidRPr="00480D67" w14:paraId="1046F898" w14:textId="77777777" w:rsidTr="00480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13" w:type="dxa"/>
            <w:gridSpan w:val="3"/>
            <w:tcBorders>
              <w:top w:val="nil"/>
              <w:left w:val="single" w:sz="6" w:space="0" w:color="FFFFFF" w:themeColor="background1"/>
              <w:bottom w:val="nil"/>
              <w:right w:val="single" w:sz="6" w:space="0" w:color="FFFFFF" w:themeColor="background1"/>
            </w:tcBorders>
          </w:tcPr>
          <w:p w14:paraId="27FC2C94" w14:textId="77777777" w:rsidR="001742CE" w:rsidRPr="00480D67" w:rsidRDefault="00480D67" w:rsidP="00E82860">
            <w:pPr>
              <w:rPr>
                <w:rFonts w:ascii="Muller Bold" w:hAnsi="Muller Bold" w:cs="Tahoma"/>
                <w:b w:val="0"/>
                <w:bCs w:val="0"/>
                <w:sz w:val="20"/>
              </w:rPr>
            </w:pPr>
            <w:r w:rsidRPr="00480D67">
              <w:rPr>
                <w:rFonts w:ascii="Muller Bold" w:hAnsi="Muller Bold" w:cs="Tahoma"/>
                <w:b w:val="0"/>
                <w:bCs w:val="0"/>
                <w:sz w:val="20"/>
              </w:rPr>
              <w:t>Información del Documento</w:t>
            </w:r>
          </w:p>
        </w:tc>
      </w:tr>
      <w:tr w:rsidR="00480D67" w:rsidRPr="00B366EA" w14:paraId="7745F212" w14:textId="77777777" w:rsidTr="00480D67">
        <w:tc>
          <w:tcPr>
            <w:tcW w:w="5334" w:type="dxa"/>
            <w:tcBorders>
              <w:top w:val="nil"/>
            </w:tcBorders>
          </w:tcPr>
          <w:p w14:paraId="0DBB95FF" w14:textId="77777777" w:rsidR="00480D67" w:rsidRPr="00480D67" w:rsidRDefault="00480D67" w:rsidP="00E82860">
            <w:pPr>
              <w:tabs>
                <w:tab w:val="left" w:pos="2646"/>
              </w:tabs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Observaciones</w:t>
            </w:r>
            <w:r w:rsidRPr="00480D67">
              <w:rPr>
                <w:rFonts w:ascii="Muller Light" w:hAnsi="Muller Light" w:cs="Tahoma"/>
                <w:b/>
                <w:bCs/>
                <w:sz w:val="20"/>
              </w:rPr>
              <w:tab/>
            </w:r>
          </w:p>
        </w:tc>
        <w:tc>
          <w:tcPr>
            <w:tcW w:w="1620" w:type="dxa"/>
            <w:tcBorders>
              <w:top w:val="nil"/>
            </w:tcBorders>
          </w:tcPr>
          <w:p w14:paraId="707602A5" w14:textId="77777777" w:rsidR="00480D67" w:rsidRPr="00480D67" w:rsidRDefault="00480D67" w:rsidP="00E82860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Modificado por…</w:t>
            </w:r>
          </w:p>
        </w:tc>
        <w:tc>
          <w:tcPr>
            <w:tcW w:w="1759" w:type="dxa"/>
            <w:tcBorders>
              <w:top w:val="nil"/>
            </w:tcBorders>
          </w:tcPr>
          <w:p w14:paraId="7A5057D1" w14:textId="77777777" w:rsidR="00480D67" w:rsidRPr="00480D67" w:rsidRDefault="00480D67" w:rsidP="00E82860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Fecha</w:t>
            </w:r>
          </w:p>
        </w:tc>
      </w:tr>
      <w:tr w:rsidR="00480D67" w:rsidRPr="00B366EA" w14:paraId="64F51FF3" w14:textId="77777777" w:rsidTr="00480D67">
        <w:tc>
          <w:tcPr>
            <w:tcW w:w="5334" w:type="dxa"/>
          </w:tcPr>
          <w:p w14:paraId="51649433" w14:textId="77777777" w:rsidR="00480D67" w:rsidRPr="00480D67" w:rsidRDefault="00480D67" w:rsidP="00E82860">
            <w:pPr>
              <w:tabs>
                <w:tab w:val="left" w:pos="2646"/>
              </w:tabs>
              <w:rPr>
                <w:rFonts w:ascii="Muller Light" w:hAnsi="Muller Light" w:cs="Arial"/>
                <w:bCs/>
                <w:sz w:val="20"/>
              </w:rPr>
            </w:pPr>
            <w:r w:rsidRPr="00480D67">
              <w:rPr>
                <w:rFonts w:ascii="Muller Light" w:hAnsi="Muller Light" w:cs="Arial"/>
                <w:bCs/>
                <w:sz w:val="20"/>
              </w:rPr>
              <w:t xml:space="preserve"> </w:t>
            </w:r>
          </w:p>
        </w:tc>
        <w:tc>
          <w:tcPr>
            <w:tcW w:w="1620" w:type="dxa"/>
          </w:tcPr>
          <w:p w14:paraId="1A964584" w14:textId="77777777" w:rsidR="00480D67" w:rsidRPr="00480D67" w:rsidRDefault="00480D67" w:rsidP="00E82860">
            <w:pPr>
              <w:rPr>
                <w:rFonts w:ascii="Muller Light" w:hAnsi="Muller Light" w:cs="Arial"/>
                <w:bCs/>
                <w:sz w:val="20"/>
              </w:rPr>
            </w:pPr>
          </w:p>
        </w:tc>
        <w:tc>
          <w:tcPr>
            <w:tcW w:w="1759" w:type="dxa"/>
          </w:tcPr>
          <w:p w14:paraId="11F59C64" w14:textId="77777777" w:rsidR="00480D67" w:rsidRDefault="00480D67" w:rsidP="00E82860">
            <w:pPr>
              <w:rPr>
                <w:rFonts w:ascii="Muller Light" w:hAnsi="Muller Light" w:cs="Arial"/>
                <w:bCs/>
                <w:sz w:val="20"/>
              </w:rPr>
            </w:pPr>
          </w:p>
          <w:p w14:paraId="167D6E17" w14:textId="77777777" w:rsidR="001742CE" w:rsidRPr="00480D67" w:rsidRDefault="001742CE" w:rsidP="00E82860">
            <w:pPr>
              <w:rPr>
                <w:rFonts w:ascii="Muller Light" w:hAnsi="Muller Light" w:cs="Arial"/>
                <w:bCs/>
                <w:sz w:val="20"/>
              </w:rPr>
            </w:pPr>
          </w:p>
        </w:tc>
      </w:tr>
    </w:tbl>
    <w:p w14:paraId="2AD7A4F0" w14:textId="77777777" w:rsidR="0012299B" w:rsidRPr="0012299B" w:rsidRDefault="001742CE" w:rsidP="0012299B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1" w:name="_Toc78799229"/>
      <w:bookmarkEnd w:id="8"/>
      <w:bookmarkEnd w:id="9"/>
      <w:bookmarkEnd w:id="10"/>
      <w:r>
        <w:rPr>
          <w:rFonts w:ascii="Muller Bold" w:hAnsi="Muller Bold" w:cs="Tahoma"/>
          <w:b w:val="0"/>
          <w:bCs/>
          <w:sz w:val="20"/>
        </w:rPr>
        <w:t>INFORMACIÓN DEL DOCUMENTO</w:t>
      </w:r>
      <w:bookmarkEnd w:id="11"/>
    </w:p>
    <w:p w14:paraId="2DDF681A" w14:textId="04CE0C7B" w:rsidR="0012299B" w:rsidRPr="0012299B" w:rsidRDefault="005A1087" w:rsidP="0012299B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2" w:name="_Toc78799230"/>
      <w:r>
        <w:rPr>
          <w:rFonts w:ascii="Muller Bold" w:hAnsi="Muller Bold" w:cs="Tahoma"/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C17A7C" wp14:editId="51A7017F">
                <wp:simplePos x="0" y="0"/>
                <wp:positionH relativeFrom="margin">
                  <wp:align>left</wp:align>
                </wp:positionH>
                <wp:positionV relativeFrom="paragraph">
                  <wp:posOffset>4692650</wp:posOffset>
                </wp:positionV>
                <wp:extent cx="2238375" cy="304800"/>
                <wp:effectExtent l="0" t="0" r="2857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B74068" w14:textId="769488A8" w:rsidR="005A1087" w:rsidRDefault="005A1087">
                            <w:pPr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3.- NORMALIZACION</w:t>
                            </w:r>
                          </w:p>
                          <w:p w14:paraId="3B4B9370" w14:textId="77777777" w:rsidR="005A1087" w:rsidRPr="005A1087" w:rsidRDefault="005A1087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17A7C" id="Cuadro de texto 2" o:spid="_x0000_s1029" type="#_x0000_t202" style="position:absolute;left:0;text-align:left;margin-left:0;margin-top:369.5pt;width:176.25pt;height:24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" fillcolor="white [3201]" strokeweight=".5pt">
                <v:textbox>
                  <w:txbxContent>
                    <w:p w14:paraId="75B74068" w14:textId="769488A8" w:rsidR="005A1087" w:rsidRDefault="005A1087">
                      <w:pPr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3.- NORMALIZACION</w:t>
                      </w:r>
                    </w:p>
                    <w:p w14:paraId="3B4B9370" w14:textId="77777777" w:rsidR="005A1087" w:rsidRPr="005A1087" w:rsidRDefault="005A1087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742CE">
        <w:rPr>
          <w:rFonts w:ascii="Muller Bold" w:hAnsi="Muller Bold" w:cs="Tahoma"/>
          <w:b w:val="0"/>
          <w:sz w:val="20"/>
        </w:rPr>
        <w:t>Situación actual</w:t>
      </w:r>
      <w:bookmarkEnd w:id="12"/>
    </w:p>
    <w:tbl>
      <w:tblPr>
        <w:tblW w:w="0" w:type="auto"/>
        <w:tblInd w:w="-5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8811"/>
      </w:tblGrid>
      <w:tr w:rsidR="00480D67" w:rsidRPr="0008185C" w14:paraId="460150C5" w14:textId="77777777" w:rsidTr="005A108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A969E9" w14:textId="77777777" w:rsidR="006A727E" w:rsidRPr="006A727E" w:rsidRDefault="00480D67" w:rsidP="006A727E">
            <w:pPr>
              <w:rPr>
                <w:sz w:val="20"/>
                <w:lang w:val="es-PE"/>
              </w:rPr>
            </w:pPr>
            <w:r>
              <w:rPr>
                <w:sz w:val="20"/>
                <w:lang w:val="es-ES"/>
              </w:rPr>
              <w:t xml:space="preserve"> </w:t>
            </w:r>
            <w:r w:rsidR="006A727E" w:rsidRPr="006A727E">
              <w:rPr>
                <w:sz w:val="20"/>
                <w:lang w:val="es-MX"/>
              </w:rPr>
              <w:t>La Bodega Byte es un pequeño negocio familiar dedicado a la venta de productos de consumo diario, como abarrotes, bebidas, golosinas y artículos de limpieza.</w:t>
            </w:r>
            <w:r w:rsidR="006A727E" w:rsidRPr="006A727E">
              <w:rPr>
                <w:sz w:val="20"/>
                <w:lang w:val="es-MX"/>
              </w:rPr>
              <w:br/>
              <w:t>Está ubicada en el distrito de San Martín de Porres, Lima – Perú.</w:t>
            </w:r>
          </w:p>
          <w:p w14:paraId="7450FFE2" w14:textId="77777777" w:rsidR="006A727E" w:rsidRPr="006A727E" w:rsidRDefault="006A727E" w:rsidP="006A727E">
            <w:pPr>
              <w:rPr>
                <w:sz w:val="20"/>
                <w:lang w:val="es-PE"/>
              </w:rPr>
            </w:pPr>
            <w:r w:rsidRPr="006A727E">
              <w:rPr>
                <w:sz w:val="20"/>
                <w:lang w:val="es-MX"/>
              </w:rPr>
              <w:t>Actualmente, la bodega gestiona sus operaciones de manera manual, utilizando cuadernos para el registro de ventas, control de stock y pedidos a proveedores. Esto genera retrasos, errores en los cálculos y una falta de control exacto del inventario.</w:t>
            </w:r>
          </w:p>
          <w:p w14:paraId="62758533" w14:textId="77777777" w:rsidR="006A727E" w:rsidRPr="006A727E" w:rsidRDefault="006A727E" w:rsidP="006A727E">
            <w:pPr>
              <w:rPr>
                <w:sz w:val="20"/>
                <w:lang w:val="es-PE"/>
              </w:rPr>
            </w:pPr>
            <w:r w:rsidRPr="006A727E">
              <w:rPr>
                <w:sz w:val="20"/>
                <w:lang w:val="es-MX"/>
              </w:rPr>
              <w:t>La empresa cuenta con tres personas que se encargan de la atención al público, el registro de ventas y la reposición de productos.</w:t>
            </w:r>
          </w:p>
          <w:p w14:paraId="648E668E" w14:textId="571D9378" w:rsidR="005A1087" w:rsidRPr="005A1087" w:rsidRDefault="006A727E" w:rsidP="00E82860">
            <w:pPr>
              <w:rPr>
                <w:sz w:val="20"/>
                <w:lang w:val="es-MX"/>
              </w:rPr>
            </w:pPr>
            <w:r w:rsidRPr="006A727E">
              <w:rPr>
                <w:sz w:val="20"/>
                <w:lang w:val="es-MX"/>
              </w:rPr>
              <w:t>Debido al aumento de la demanda y la necesidad de mejorar su organización, surge la propuesta de desarrollar un Sistema de Gestión para Bodega Byte, que permita automatizar procesos y optimizar el control de las operaciones.</w:t>
            </w:r>
          </w:p>
        </w:tc>
      </w:tr>
    </w:tbl>
    <w:tbl>
      <w:tblPr>
        <w:tblStyle w:val="Tablaconcuadrcula"/>
        <w:tblpPr w:leftFromText="141" w:rightFromText="141" w:vertAnchor="text" w:horzAnchor="margin" w:tblpY="-1021"/>
        <w:tblW w:w="8806" w:type="dxa"/>
        <w:tblLook w:val="04A0" w:firstRow="1" w:lastRow="0" w:firstColumn="1" w:lastColumn="0" w:noHBand="0" w:noVBand="1"/>
      </w:tblPr>
      <w:tblGrid>
        <w:gridCol w:w="844"/>
        <w:gridCol w:w="1156"/>
        <w:gridCol w:w="1366"/>
        <w:gridCol w:w="785"/>
        <w:gridCol w:w="1111"/>
        <w:gridCol w:w="951"/>
        <w:gridCol w:w="907"/>
        <w:gridCol w:w="805"/>
        <w:gridCol w:w="881"/>
      </w:tblGrid>
      <w:tr w:rsidR="00D10A89" w:rsidRPr="00D10A89" w14:paraId="5F83E664" w14:textId="77777777" w:rsidTr="00D10A89">
        <w:trPr>
          <w:trHeight w:val="509"/>
        </w:trPr>
        <w:tc>
          <w:tcPr>
            <w:tcW w:w="846" w:type="dxa"/>
          </w:tcPr>
          <w:p w14:paraId="6F075902" w14:textId="0EF14DF7" w:rsidR="005A1087" w:rsidRPr="00253E8C" w:rsidRDefault="005A1087" w:rsidP="005A1087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bookmarkStart w:id="13" w:name="_Hlk214302719"/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lastRenderedPageBreak/>
              <w:t>fACTURA</w:t>
            </w:r>
          </w:p>
        </w:tc>
        <w:tc>
          <w:tcPr>
            <w:tcW w:w="1161" w:type="dxa"/>
          </w:tcPr>
          <w:p w14:paraId="07EE877C" w14:textId="05ED7E6D" w:rsidR="005A1087" w:rsidRPr="00253E8C" w:rsidRDefault="005A1087" w:rsidP="005A1087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EMPRESA</w:t>
            </w:r>
          </w:p>
        </w:tc>
        <w:tc>
          <w:tcPr>
            <w:tcW w:w="1340" w:type="dxa"/>
          </w:tcPr>
          <w:p w14:paraId="64D046EF" w14:textId="5F3A0D52" w:rsidR="005A1087" w:rsidRPr="00253E8C" w:rsidRDefault="005A1087" w:rsidP="005A1087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DETALLE_FACTURA</w:t>
            </w:r>
          </w:p>
        </w:tc>
        <w:tc>
          <w:tcPr>
            <w:tcW w:w="788" w:type="dxa"/>
          </w:tcPr>
          <w:p w14:paraId="253E2315" w14:textId="001A3FC1" w:rsidR="005A1087" w:rsidRPr="00253E8C" w:rsidRDefault="005A1087" w:rsidP="005A1087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CLIENTE</w:t>
            </w:r>
          </w:p>
        </w:tc>
        <w:tc>
          <w:tcPr>
            <w:tcW w:w="1115" w:type="dxa"/>
          </w:tcPr>
          <w:p w14:paraId="5BD49174" w14:textId="14BE2535" w:rsidR="005A1087" w:rsidRPr="00253E8C" w:rsidRDefault="005A1087" w:rsidP="005A1087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PROVEEDOR</w:t>
            </w:r>
          </w:p>
        </w:tc>
        <w:tc>
          <w:tcPr>
            <w:tcW w:w="955" w:type="dxa"/>
          </w:tcPr>
          <w:p w14:paraId="04DCEB28" w14:textId="76E5A3C9" w:rsidR="005A1087" w:rsidRPr="00253E8C" w:rsidRDefault="005A1087" w:rsidP="005A1087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INVENTARIO</w:t>
            </w:r>
          </w:p>
        </w:tc>
        <w:tc>
          <w:tcPr>
            <w:tcW w:w="910" w:type="dxa"/>
          </w:tcPr>
          <w:p w14:paraId="2A36131B" w14:textId="4CA25621" w:rsidR="005A1087" w:rsidRPr="00253E8C" w:rsidRDefault="005A1087" w:rsidP="005A1087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CATEGORIA</w:t>
            </w:r>
          </w:p>
        </w:tc>
        <w:tc>
          <w:tcPr>
            <w:tcW w:w="807" w:type="dxa"/>
          </w:tcPr>
          <w:p w14:paraId="7787C7C6" w14:textId="0680854C" w:rsidR="005A1087" w:rsidRPr="00253E8C" w:rsidRDefault="005A1087" w:rsidP="005A1087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 xml:space="preserve">MARCA </w:t>
            </w:r>
          </w:p>
        </w:tc>
        <w:tc>
          <w:tcPr>
            <w:tcW w:w="884" w:type="dxa"/>
          </w:tcPr>
          <w:p w14:paraId="2F07F662" w14:textId="1B00BC4B" w:rsidR="005A1087" w:rsidRPr="00253E8C" w:rsidRDefault="005A1087" w:rsidP="005A1087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PRODUCTO</w:t>
            </w:r>
          </w:p>
        </w:tc>
      </w:tr>
      <w:tr w:rsidR="00D10A89" w14:paraId="4BB69D19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622A6D88" w14:textId="42FFE424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 EMP</w:t>
            </w:r>
          </w:p>
        </w:tc>
        <w:tc>
          <w:tcPr>
            <w:tcW w:w="1161" w:type="dxa"/>
            <w:vAlign w:val="bottom"/>
          </w:tcPr>
          <w:p w14:paraId="10B8E721" w14:textId="43500953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ind w:left="720" w:hanging="720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 EMP</w:t>
            </w:r>
          </w:p>
        </w:tc>
        <w:tc>
          <w:tcPr>
            <w:tcW w:w="1340" w:type="dxa"/>
            <w:vAlign w:val="bottom"/>
          </w:tcPr>
          <w:p w14:paraId="2087A5F8" w14:textId="5B2EB701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</w:t>
            </w:r>
          </w:p>
        </w:tc>
        <w:tc>
          <w:tcPr>
            <w:tcW w:w="788" w:type="dxa"/>
            <w:vAlign w:val="bottom"/>
          </w:tcPr>
          <w:p w14:paraId="0EF6F1CA" w14:textId="65C944F7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 CLI</w:t>
            </w:r>
          </w:p>
        </w:tc>
        <w:tc>
          <w:tcPr>
            <w:tcW w:w="1115" w:type="dxa"/>
            <w:vAlign w:val="bottom"/>
          </w:tcPr>
          <w:p w14:paraId="32A68BEE" w14:textId="0C6F78DD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COD_PROV</w:t>
            </w:r>
          </w:p>
        </w:tc>
        <w:tc>
          <w:tcPr>
            <w:tcW w:w="955" w:type="dxa"/>
            <w:vAlign w:val="bottom"/>
          </w:tcPr>
          <w:p w14:paraId="3A52F01E" w14:textId="1B3CA323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COD_PROD</w:t>
            </w:r>
          </w:p>
        </w:tc>
        <w:tc>
          <w:tcPr>
            <w:tcW w:w="910" w:type="dxa"/>
            <w:vAlign w:val="bottom"/>
          </w:tcPr>
          <w:p w14:paraId="1AD293C1" w14:textId="29F11C6C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COD_CAT</w:t>
            </w:r>
          </w:p>
        </w:tc>
        <w:tc>
          <w:tcPr>
            <w:tcW w:w="807" w:type="dxa"/>
            <w:vAlign w:val="bottom"/>
          </w:tcPr>
          <w:p w14:paraId="1B7B1953" w14:textId="40ACD1EB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 xml:space="preserve"> COD_MAR</w:t>
            </w:r>
          </w:p>
        </w:tc>
        <w:tc>
          <w:tcPr>
            <w:tcW w:w="884" w:type="dxa"/>
            <w:vAlign w:val="bottom"/>
          </w:tcPr>
          <w:p w14:paraId="5C874032" w14:textId="63CCADAB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COD_PROD</w:t>
            </w:r>
          </w:p>
        </w:tc>
      </w:tr>
      <w:tr w:rsidR="00D10A89" w14:paraId="1E0C51A9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37B5A73E" w14:textId="6DE00EA5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NUM FACT</w:t>
            </w:r>
          </w:p>
        </w:tc>
        <w:tc>
          <w:tcPr>
            <w:tcW w:w="1161" w:type="dxa"/>
            <w:vAlign w:val="bottom"/>
          </w:tcPr>
          <w:p w14:paraId="4EDDC339" w14:textId="7082932F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DIR_EMP</w:t>
            </w:r>
            <w:r w:rsidRPr="00D10A89">
              <w:rPr>
                <w:b w:val="0"/>
                <w:bCs/>
                <w:sz w:val="12"/>
                <w:szCs w:val="6"/>
                <w:lang w:val="es-PE"/>
              </w:rPr>
              <w:tab/>
            </w:r>
          </w:p>
        </w:tc>
        <w:tc>
          <w:tcPr>
            <w:tcW w:w="1340" w:type="dxa"/>
            <w:vAlign w:val="bottom"/>
          </w:tcPr>
          <w:p w14:paraId="2C974969" w14:textId="2A2F8625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CANT_PROD</w:t>
            </w:r>
          </w:p>
        </w:tc>
        <w:tc>
          <w:tcPr>
            <w:tcW w:w="788" w:type="dxa"/>
            <w:vAlign w:val="bottom"/>
          </w:tcPr>
          <w:p w14:paraId="42E8039B" w14:textId="75679B9B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DNI_CLI</w:t>
            </w:r>
          </w:p>
        </w:tc>
        <w:tc>
          <w:tcPr>
            <w:tcW w:w="1115" w:type="dxa"/>
            <w:vAlign w:val="bottom"/>
          </w:tcPr>
          <w:p w14:paraId="59DF2F91" w14:textId="2B7C62B8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NOMB_PROV</w:t>
            </w:r>
          </w:p>
        </w:tc>
        <w:tc>
          <w:tcPr>
            <w:tcW w:w="955" w:type="dxa"/>
            <w:vAlign w:val="bottom"/>
          </w:tcPr>
          <w:p w14:paraId="6230BAD8" w14:textId="004B260C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COD_INV</w:t>
            </w:r>
          </w:p>
        </w:tc>
        <w:tc>
          <w:tcPr>
            <w:tcW w:w="910" w:type="dxa"/>
            <w:vAlign w:val="bottom"/>
          </w:tcPr>
          <w:p w14:paraId="027CE343" w14:textId="21DC11A2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DESCP_CAT</w:t>
            </w:r>
          </w:p>
        </w:tc>
        <w:tc>
          <w:tcPr>
            <w:tcW w:w="807" w:type="dxa"/>
            <w:vAlign w:val="bottom"/>
          </w:tcPr>
          <w:p w14:paraId="0C273F4F" w14:textId="40FDF4B2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NOM_MAR</w:t>
            </w:r>
          </w:p>
        </w:tc>
        <w:tc>
          <w:tcPr>
            <w:tcW w:w="884" w:type="dxa"/>
            <w:vAlign w:val="bottom"/>
          </w:tcPr>
          <w:p w14:paraId="58B4757E" w14:textId="3E2F57AE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NOM_PROD</w:t>
            </w:r>
          </w:p>
        </w:tc>
      </w:tr>
      <w:tr w:rsidR="00D10A89" w14:paraId="78B3730A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59A5845A" w14:textId="479EBA6A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FEC_EMI</w:t>
            </w:r>
          </w:p>
        </w:tc>
        <w:tc>
          <w:tcPr>
            <w:tcW w:w="1161" w:type="dxa"/>
            <w:vAlign w:val="bottom"/>
          </w:tcPr>
          <w:p w14:paraId="3DD3673B" w14:textId="5C5570B4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COR_EMP</w:t>
            </w:r>
            <w:r w:rsidRPr="00D10A89">
              <w:rPr>
                <w:b w:val="0"/>
                <w:bCs/>
                <w:sz w:val="12"/>
                <w:szCs w:val="6"/>
                <w:lang w:val="es-PE"/>
              </w:rPr>
              <w:tab/>
            </w:r>
          </w:p>
        </w:tc>
        <w:tc>
          <w:tcPr>
            <w:tcW w:w="1340" w:type="dxa"/>
            <w:vAlign w:val="bottom"/>
          </w:tcPr>
          <w:p w14:paraId="722C29E8" w14:textId="7C39F8AD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COD_DET_FAC</w:t>
            </w:r>
          </w:p>
        </w:tc>
        <w:tc>
          <w:tcPr>
            <w:tcW w:w="788" w:type="dxa"/>
            <w:vAlign w:val="bottom"/>
          </w:tcPr>
          <w:p w14:paraId="2350A391" w14:textId="22C98E62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TEL_CLI</w:t>
            </w:r>
          </w:p>
        </w:tc>
        <w:tc>
          <w:tcPr>
            <w:tcW w:w="1115" w:type="dxa"/>
            <w:vAlign w:val="bottom"/>
          </w:tcPr>
          <w:p w14:paraId="679FB5EF" w14:textId="5DE3FBAB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TELF_PROV</w:t>
            </w:r>
          </w:p>
        </w:tc>
        <w:tc>
          <w:tcPr>
            <w:tcW w:w="955" w:type="dxa"/>
            <w:vAlign w:val="bottom"/>
          </w:tcPr>
          <w:p w14:paraId="75137DDE" w14:textId="5DFF53E7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UNI_PROD</w:t>
            </w:r>
          </w:p>
        </w:tc>
        <w:tc>
          <w:tcPr>
            <w:tcW w:w="910" w:type="dxa"/>
            <w:vAlign w:val="bottom"/>
          </w:tcPr>
          <w:p w14:paraId="07D0AB02" w14:textId="129D48C0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NOMB_CAT</w:t>
            </w:r>
          </w:p>
        </w:tc>
        <w:tc>
          <w:tcPr>
            <w:tcW w:w="807" w:type="dxa"/>
            <w:vMerge w:val="restart"/>
          </w:tcPr>
          <w:p w14:paraId="6B3D1ADB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84" w:type="dxa"/>
            <w:vAlign w:val="bottom"/>
          </w:tcPr>
          <w:p w14:paraId="223C2711" w14:textId="394390E4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COD_MAR</w:t>
            </w:r>
          </w:p>
        </w:tc>
      </w:tr>
      <w:tr w:rsidR="00D10A89" w14:paraId="3B1B9AD2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17514BDC" w14:textId="2F6252B2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 CLI</w:t>
            </w:r>
          </w:p>
        </w:tc>
        <w:tc>
          <w:tcPr>
            <w:tcW w:w="1161" w:type="dxa"/>
            <w:vAlign w:val="bottom"/>
          </w:tcPr>
          <w:p w14:paraId="24D7E8E7" w14:textId="54D18254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TELEF_EMP</w:t>
            </w:r>
          </w:p>
        </w:tc>
        <w:tc>
          <w:tcPr>
            <w:tcW w:w="1340" w:type="dxa"/>
            <w:vAlign w:val="bottom"/>
          </w:tcPr>
          <w:p w14:paraId="0A0E9F51" w14:textId="570610BD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MONT_PROD</w:t>
            </w:r>
          </w:p>
        </w:tc>
        <w:tc>
          <w:tcPr>
            <w:tcW w:w="788" w:type="dxa"/>
            <w:vAlign w:val="bottom"/>
          </w:tcPr>
          <w:p w14:paraId="6E029F25" w14:textId="29680FDB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DIR_CLI</w:t>
            </w:r>
          </w:p>
        </w:tc>
        <w:tc>
          <w:tcPr>
            <w:tcW w:w="1115" w:type="dxa"/>
            <w:vAlign w:val="bottom"/>
          </w:tcPr>
          <w:p w14:paraId="75A03B89" w14:textId="0E3AAC43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CORREO_PROV</w:t>
            </w:r>
          </w:p>
        </w:tc>
        <w:tc>
          <w:tcPr>
            <w:tcW w:w="955" w:type="dxa"/>
            <w:vAlign w:val="bottom"/>
          </w:tcPr>
          <w:p w14:paraId="1F18E298" w14:textId="2742B1F1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STOCK_INI</w:t>
            </w:r>
          </w:p>
        </w:tc>
        <w:tc>
          <w:tcPr>
            <w:tcW w:w="910" w:type="dxa"/>
            <w:vMerge w:val="restart"/>
          </w:tcPr>
          <w:p w14:paraId="18B9A362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07" w:type="dxa"/>
            <w:vMerge/>
          </w:tcPr>
          <w:p w14:paraId="24BDA8FD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84" w:type="dxa"/>
            <w:vAlign w:val="bottom"/>
          </w:tcPr>
          <w:p w14:paraId="1B08C934" w14:textId="701A5D22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PES_PROD</w:t>
            </w:r>
          </w:p>
        </w:tc>
      </w:tr>
      <w:tr w:rsidR="00D10A89" w14:paraId="5069CAC6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2D0F3658" w14:textId="6A0B3680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COND_VTA</w:t>
            </w:r>
          </w:p>
        </w:tc>
        <w:tc>
          <w:tcPr>
            <w:tcW w:w="1161" w:type="dxa"/>
            <w:vAlign w:val="bottom"/>
          </w:tcPr>
          <w:p w14:paraId="3BA48F75" w14:textId="0481C1A9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RESP_EMP</w:t>
            </w:r>
          </w:p>
        </w:tc>
        <w:tc>
          <w:tcPr>
            <w:tcW w:w="1340" w:type="dxa"/>
            <w:vAlign w:val="bottom"/>
          </w:tcPr>
          <w:p w14:paraId="33204BE7" w14:textId="1EBD014C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NUM_FAC</w:t>
            </w:r>
          </w:p>
        </w:tc>
        <w:tc>
          <w:tcPr>
            <w:tcW w:w="788" w:type="dxa"/>
            <w:vAlign w:val="bottom"/>
          </w:tcPr>
          <w:p w14:paraId="790CB2EF" w14:textId="18351EA0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NOM_CLI</w:t>
            </w:r>
          </w:p>
        </w:tc>
        <w:tc>
          <w:tcPr>
            <w:tcW w:w="1115" w:type="dxa"/>
            <w:vAlign w:val="bottom"/>
          </w:tcPr>
          <w:p w14:paraId="773968BE" w14:textId="7BEF3158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DIR_PROVE</w:t>
            </w:r>
          </w:p>
        </w:tc>
        <w:tc>
          <w:tcPr>
            <w:tcW w:w="955" w:type="dxa"/>
            <w:vAlign w:val="bottom"/>
          </w:tcPr>
          <w:p w14:paraId="70742CD8" w14:textId="44B1376D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STOCK_ENT</w:t>
            </w:r>
          </w:p>
        </w:tc>
        <w:tc>
          <w:tcPr>
            <w:tcW w:w="910" w:type="dxa"/>
            <w:vMerge/>
          </w:tcPr>
          <w:p w14:paraId="33E942FF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07" w:type="dxa"/>
            <w:vMerge/>
          </w:tcPr>
          <w:p w14:paraId="16BBF31A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84" w:type="dxa"/>
            <w:vAlign w:val="bottom"/>
          </w:tcPr>
          <w:p w14:paraId="4369E458" w14:textId="3E73C72E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TAM_PROD</w:t>
            </w:r>
          </w:p>
        </w:tc>
      </w:tr>
      <w:tr w:rsidR="00D10A89" w14:paraId="1C90722E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059500B9" w14:textId="4B36C369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IMPTO</w:t>
            </w:r>
          </w:p>
        </w:tc>
        <w:tc>
          <w:tcPr>
            <w:tcW w:w="1161" w:type="dxa"/>
            <w:vAlign w:val="bottom"/>
          </w:tcPr>
          <w:p w14:paraId="4049772C" w14:textId="00EF2E84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RUC_EMP</w:t>
            </w:r>
            <w:r w:rsidRPr="00D10A89">
              <w:rPr>
                <w:b w:val="0"/>
                <w:bCs/>
                <w:sz w:val="12"/>
                <w:szCs w:val="6"/>
                <w:lang w:val="es-PE"/>
              </w:rPr>
              <w:tab/>
            </w:r>
          </w:p>
        </w:tc>
        <w:tc>
          <w:tcPr>
            <w:tcW w:w="1340" w:type="dxa"/>
            <w:vMerge w:val="restart"/>
          </w:tcPr>
          <w:p w14:paraId="5D6DB524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788" w:type="dxa"/>
            <w:vAlign w:val="bottom"/>
          </w:tcPr>
          <w:p w14:paraId="54CAFDF8" w14:textId="48E4A057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COD_EMP</w:t>
            </w:r>
          </w:p>
        </w:tc>
        <w:tc>
          <w:tcPr>
            <w:tcW w:w="1115" w:type="dxa"/>
            <w:vMerge w:val="restart"/>
          </w:tcPr>
          <w:p w14:paraId="0A7DEF69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55" w:type="dxa"/>
            <w:vAlign w:val="bottom"/>
          </w:tcPr>
          <w:p w14:paraId="1C563A3B" w14:textId="5DA8385F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STOCK_TOT</w:t>
            </w:r>
          </w:p>
        </w:tc>
        <w:tc>
          <w:tcPr>
            <w:tcW w:w="910" w:type="dxa"/>
            <w:vMerge/>
          </w:tcPr>
          <w:p w14:paraId="3304ADEB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07" w:type="dxa"/>
            <w:vMerge/>
          </w:tcPr>
          <w:p w14:paraId="5590EAF5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84" w:type="dxa"/>
            <w:vAlign w:val="bottom"/>
          </w:tcPr>
          <w:p w14:paraId="3392A9FF" w14:textId="7AAD03DA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COD_CAT</w:t>
            </w:r>
          </w:p>
        </w:tc>
      </w:tr>
      <w:tr w:rsidR="00D10A89" w14:paraId="332768AF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6C7920AE" w14:textId="0EF3771A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DESC</w:t>
            </w:r>
          </w:p>
        </w:tc>
        <w:tc>
          <w:tcPr>
            <w:tcW w:w="1161" w:type="dxa"/>
            <w:vAlign w:val="bottom"/>
          </w:tcPr>
          <w:p w14:paraId="7DE7A878" w14:textId="72D82151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COD_PROV</w:t>
            </w:r>
          </w:p>
        </w:tc>
        <w:tc>
          <w:tcPr>
            <w:tcW w:w="1340" w:type="dxa"/>
            <w:vMerge/>
          </w:tcPr>
          <w:p w14:paraId="3B370E23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788" w:type="dxa"/>
            <w:vAlign w:val="bottom"/>
          </w:tcPr>
          <w:p w14:paraId="4A262902" w14:textId="05E7F6A3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COR_CLI</w:t>
            </w:r>
          </w:p>
        </w:tc>
        <w:tc>
          <w:tcPr>
            <w:tcW w:w="1115" w:type="dxa"/>
            <w:vMerge/>
          </w:tcPr>
          <w:p w14:paraId="350018D4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55" w:type="dxa"/>
            <w:vAlign w:val="bottom"/>
          </w:tcPr>
          <w:p w14:paraId="5FC55475" w14:textId="1987844F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STOCK_SAL</w:t>
            </w:r>
          </w:p>
        </w:tc>
        <w:tc>
          <w:tcPr>
            <w:tcW w:w="910" w:type="dxa"/>
            <w:vMerge/>
          </w:tcPr>
          <w:p w14:paraId="3045E55F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07" w:type="dxa"/>
            <w:vMerge/>
          </w:tcPr>
          <w:p w14:paraId="047D3153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84" w:type="dxa"/>
            <w:vAlign w:val="bottom"/>
          </w:tcPr>
          <w:p w14:paraId="51D9FF63" w14:textId="5A79C1B9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COD_PROV</w:t>
            </w:r>
          </w:p>
        </w:tc>
      </w:tr>
      <w:tr w:rsidR="00D10A89" w14:paraId="4E3F511F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09E7D4C0" w14:textId="2D2CDFC3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SUBTOT</w:t>
            </w:r>
          </w:p>
        </w:tc>
        <w:tc>
          <w:tcPr>
            <w:tcW w:w="1161" w:type="dxa"/>
            <w:vMerge w:val="restart"/>
          </w:tcPr>
          <w:p w14:paraId="1DD96EB1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1340" w:type="dxa"/>
            <w:vMerge/>
          </w:tcPr>
          <w:p w14:paraId="397844D5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788" w:type="dxa"/>
            <w:vMerge w:val="restart"/>
          </w:tcPr>
          <w:p w14:paraId="55F572A0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1115" w:type="dxa"/>
            <w:vMerge/>
          </w:tcPr>
          <w:p w14:paraId="443B3665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55" w:type="dxa"/>
            <w:vAlign w:val="bottom"/>
          </w:tcPr>
          <w:p w14:paraId="2EA2AB77" w14:textId="7EEB7E79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STOCK_ACT</w:t>
            </w:r>
          </w:p>
        </w:tc>
        <w:tc>
          <w:tcPr>
            <w:tcW w:w="910" w:type="dxa"/>
            <w:vMerge/>
          </w:tcPr>
          <w:p w14:paraId="3198C7DA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07" w:type="dxa"/>
            <w:vMerge/>
          </w:tcPr>
          <w:p w14:paraId="4D37C4F2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84" w:type="dxa"/>
            <w:vMerge w:val="restart"/>
          </w:tcPr>
          <w:p w14:paraId="6F8B4E14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</w:tr>
      <w:tr w:rsidR="00D10A89" w14:paraId="5C37E32C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6E17F5D7" w14:textId="2D9101F9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COS_ENV</w:t>
            </w:r>
          </w:p>
        </w:tc>
        <w:tc>
          <w:tcPr>
            <w:tcW w:w="1161" w:type="dxa"/>
            <w:vMerge/>
          </w:tcPr>
          <w:p w14:paraId="283F224E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1340" w:type="dxa"/>
            <w:vMerge/>
          </w:tcPr>
          <w:p w14:paraId="1913E514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788" w:type="dxa"/>
            <w:vMerge/>
          </w:tcPr>
          <w:p w14:paraId="2B47E278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1115" w:type="dxa"/>
            <w:vMerge/>
          </w:tcPr>
          <w:p w14:paraId="7FC7E3E4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55" w:type="dxa"/>
            <w:vAlign w:val="bottom"/>
          </w:tcPr>
          <w:p w14:paraId="327E9AEA" w14:textId="2B5FD581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PREC_ UNIT</w:t>
            </w:r>
          </w:p>
        </w:tc>
        <w:tc>
          <w:tcPr>
            <w:tcW w:w="910" w:type="dxa"/>
            <w:vMerge/>
          </w:tcPr>
          <w:p w14:paraId="3E09CADD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07" w:type="dxa"/>
            <w:vMerge/>
          </w:tcPr>
          <w:p w14:paraId="18B8618B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84" w:type="dxa"/>
            <w:vMerge/>
          </w:tcPr>
          <w:p w14:paraId="7482E27E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</w:tr>
      <w:tr w:rsidR="00D10A89" w14:paraId="7D6C7DBF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6713024C" w14:textId="2F0587E6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DES_SUB</w:t>
            </w:r>
          </w:p>
        </w:tc>
        <w:tc>
          <w:tcPr>
            <w:tcW w:w="1161" w:type="dxa"/>
            <w:vMerge/>
          </w:tcPr>
          <w:p w14:paraId="5F4C0C5A" w14:textId="64C2C503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1340" w:type="dxa"/>
            <w:vMerge/>
          </w:tcPr>
          <w:p w14:paraId="0382C45F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788" w:type="dxa"/>
            <w:vMerge/>
          </w:tcPr>
          <w:p w14:paraId="4AB424A9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1115" w:type="dxa"/>
            <w:vMerge/>
          </w:tcPr>
          <w:p w14:paraId="7BEF516A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55" w:type="dxa"/>
            <w:vAlign w:val="bottom"/>
          </w:tcPr>
          <w:p w14:paraId="27135089" w14:textId="168E7EEC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VAL_TOTAL</w:t>
            </w:r>
          </w:p>
        </w:tc>
        <w:tc>
          <w:tcPr>
            <w:tcW w:w="910" w:type="dxa"/>
            <w:vMerge/>
          </w:tcPr>
          <w:p w14:paraId="2B056985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07" w:type="dxa"/>
            <w:vMerge/>
          </w:tcPr>
          <w:p w14:paraId="09ADCD51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84" w:type="dxa"/>
            <w:vMerge/>
          </w:tcPr>
          <w:p w14:paraId="6BAA402A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</w:tr>
      <w:tr w:rsidR="00D10A89" w14:paraId="09932D64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4620F735" w14:textId="023B3F40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TASA_IMP</w:t>
            </w:r>
          </w:p>
        </w:tc>
        <w:tc>
          <w:tcPr>
            <w:tcW w:w="1161" w:type="dxa"/>
            <w:vMerge/>
          </w:tcPr>
          <w:p w14:paraId="79B8789A" w14:textId="45889675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1340" w:type="dxa"/>
            <w:vMerge/>
          </w:tcPr>
          <w:p w14:paraId="34F7AFAC" w14:textId="2D6F0F49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788" w:type="dxa"/>
            <w:vMerge/>
          </w:tcPr>
          <w:p w14:paraId="1D1B198D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1115" w:type="dxa"/>
            <w:vMerge/>
          </w:tcPr>
          <w:p w14:paraId="33AFF550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55" w:type="dxa"/>
            <w:vAlign w:val="bottom"/>
          </w:tcPr>
          <w:p w14:paraId="0062D5A8" w14:textId="73A7DB07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COD_PROV</w:t>
            </w:r>
          </w:p>
        </w:tc>
        <w:tc>
          <w:tcPr>
            <w:tcW w:w="910" w:type="dxa"/>
            <w:vMerge/>
          </w:tcPr>
          <w:p w14:paraId="6AAB4E78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07" w:type="dxa"/>
            <w:vMerge/>
          </w:tcPr>
          <w:p w14:paraId="48EE3387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84" w:type="dxa"/>
            <w:vMerge/>
          </w:tcPr>
          <w:p w14:paraId="753B936A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</w:tr>
      <w:tr w:rsidR="00D10A89" w14:paraId="49EB2E74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6E410DBF" w14:textId="35F632AC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OTRO</w:t>
            </w:r>
          </w:p>
        </w:tc>
        <w:tc>
          <w:tcPr>
            <w:tcW w:w="1161" w:type="dxa"/>
            <w:vMerge/>
          </w:tcPr>
          <w:p w14:paraId="50B94FF9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1340" w:type="dxa"/>
            <w:vMerge/>
          </w:tcPr>
          <w:p w14:paraId="703DD966" w14:textId="01803000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788" w:type="dxa"/>
            <w:vMerge/>
          </w:tcPr>
          <w:p w14:paraId="0FCA0502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1115" w:type="dxa"/>
            <w:vMerge/>
          </w:tcPr>
          <w:p w14:paraId="542EE761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55" w:type="dxa"/>
            <w:vAlign w:val="bottom"/>
          </w:tcPr>
          <w:p w14:paraId="266F6349" w14:textId="098A9DB2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FEC_ULT_AC</w:t>
            </w:r>
          </w:p>
        </w:tc>
        <w:tc>
          <w:tcPr>
            <w:tcW w:w="910" w:type="dxa"/>
            <w:vMerge/>
          </w:tcPr>
          <w:p w14:paraId="1A40A257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07" w:type="dxa"/>
            <w:vMerge/>
          </w:tcPr>
          <w:p w14:paraId="3CA0ADA3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84" w:type="dxa"/>
            <w:vMerge/>
          </w:tcPr>
          <w:p w14:paraId="7B320B5F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</w:tr>
      <w:tr w:rsidR="00D10A89" w14:paraId="60235379" w14:textId="77777777" w:rsidTr="00D10A89">
        <w:trPr>
          <w:trHeight w:val="509"/>
        </w:trPr>
        <w:tc>
          <w:tcPr>
            <w:tcW w:w="846" w:type="dxa"/>
            <w:vAlign w:val="bottom"/>
          </w:tcPr>
          <w:p w14:paraId="1B182078" w14:textId="464637DA" w:rsidR="00D10A89" w:rsidRP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b w:val="0"/>
                <w:bCs/>
                <w:sz w:val="12"/>
                <w:szCs w:val="6"/>
                <w:lang w:val="es-PE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TOTAL</w:t>
            </w:r>
          </w:p>
        </w:tc>
        <w:tc>
          <w:tcPr>
            <w:tcW w:w="1161" w:type="dxa"/>
            <w:vMerge/>
          </w:tcPr>
          <w:p w14:paraId="07A24A21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1340" w:type="dxa"/>
            <w:vMerge/>
          </w:tcPr>
          <w:p w14:paraId="78027FBE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788" w:type="dxa"/>
            <w:vMerge/>
          </w:tcPr>
          <w:p w14:paraId="12EB9F3A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1115" w:type="dxa"/>
            <w:vMerge/>
          </w:tcPr>
          <w:p w14:paraId="744829A4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55" w:type="dxa"/>
          </w:tcPr>
          <w:p w14:paraId="0F7273EA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10" w:type="dxa"/>
            <w:vMerge/>
          </w:tcPr>
          <w:p w14:paraId="34D58AE3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07" w:type="dxa"/>
            <w:vMerge/>
          </w:tcPr>
          <w:p w14:paraId="7F3DE6C0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84" w:type="dxa"/>
            <w:vMerge/>
          </w:tcPr>
          <w:p w14:paraId="04CA4E1D" w14:textId="77777777" w:rsidR="00D10A89" w:rsidRDefault="00D10A89" w:rsidP="00D10A89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</w:tr>
      <w:bookmarkEnd w:id="13"/>
    </w:tbl>
    <w:p w14:paraId="6C7C13A6" w14:textId="68F2715C" w:rsidR="005A1087" w:rsidRDefault="005A1087" w:rsidP="005A1087">
      <w:pPr>
        <w:pStyle w:val="Ttulo1"/>
        <w:numPr>
          <w:ilvl w:val="0"/>
          <w:numId w:val="0"/>
        </w:numPr>
        <w:shd w:val="clear" w:color="auto" w:fill="auto"/>
        <w:spacing w:line="240" w:lineRule="auto"/>
        <w:ind w:left="3119"/>
        <w:rPr>
          <w:rFonts w:ascii="Muller Bold" w:hAnsi="Muller Bold" w:cs="Tahoma"/>
          <w:b w:val="0"/>
          <w:bCs/>
          <w:sz w:val="20"/>
        </w:rPr>
      </w:pPr>
    </w:p>
    <w:p w14:paraId="0A2A6846" w14:textId="0E29ED80" w:rsidR="005A1087" w:rsidRDefault="005A1087" w:rsidP="005A1087">
      <w:pPr>
        <w:pStyle w:val="Ttulo1"/>
        <w:numPr>
          <w:ilvl w:val="0"/>
          <w:numId w:val="0"/>
        </w:numPr>
        <w:shd w:val="clear" w:color="auto" w:fill="auto"/>
        <w:spacing w:line="240" w:lineRule="auto"/>
        <w:ind w:left="3119"/>
        <w:rPr>
          <w:rFonts w:ascii="Muller Bold" w:hAnsi="Muller Bold" w:cs="Tahoma"/>
          <w:b w:val="0"/>
          <w:bCs/>
          <w:sz w:val="20"/>
        </w:rPr>
      </w:pPr>
    </w:p>
    <w:p w14:paraId="20A7AA86" w14:textId="7302F9B2" w:rsidR="005A1087" w:rsidRDefault="00440AFC" w:rsidP="005A1087">
      <w:pPr>
        <w:pStyle w:val="Ttulo1"/>
        <w:numPr>
          <w:ilvl w:val="0"/>
          <w:numId w:val="0"/>
        </w:numPr>
        <w:shd w:val="clear" w:color="auto" w:fill="auto"/>
        <w:spacing w:line="240" w:lineRule="auto"/>
        <w:ind w:left="3119"/>
        <w:rPr>
          <w:rFonts w:ascii="Muller Bold" w:hAnsi="Muller Bold" w:cs="Tahoma"/>
          <w:b w:val="0"/>
          <w:bCs/>
          <w:sz w:val="20"/>
        </w:rPr>
      </w:pP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</w:p>
    <w:p w14:paraId="12721DA9" w14:textId="5B3796C1" w:rsidR="00253E8C" w:rsidRDefault="00440AFC" w:rsidP="005A1087">
      <w:pPr>
        <w:pStyle w:val="Ttulo1"/>
        <w:numPr>
          <w:ilvl w:val="0"/>
          <w:numId w:val="0"/>
        </w:numPr>
        <w:shd w:val="clear" w:color="auto" w:fill="auto"/>
        <w:spacing w:line="240" w:lineRule="auto"/>
        <w:ind w:left="3119"/>
        <w:rPr>
          <w:rFonts w:ascii="Muller Bold" w:hAnsi="Muller Bold" w:cs="Tahoma"/>
          <w:b w:val="0"/>
          <w:bCs/>
          <w:sz w:val="20"/>
        </w:rPr>
      </w:pP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lastRenderedPageBreak/>
        <w:br/>
      </w:r>
      <w:r w:rsidR="00253E8C">
        <w:rPr>
          <w:rFonts w:ascii="Muller Bold" w:hAnsi="Muller Bold" w:cs="Tahoma"/>
          <w:b w:val="0"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D19665" wp14:editId="29555949">
                <wp:simplePos x="0" y="0"/>
                <wp:positionH relativeFrom="column">
                  <wp:posOffset>179705</wp:posOffset>
                </wp:positionH>
                <wp:positionV relativeFrom="paragraph">
                  <wp:posOffset>233045</wp:posOffset>
                </wp:positionV>
                <wp:extent cx="2990850" cy="257175"/>
                <wp:effectExtent l="0" t="0" r="19050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806DB" w14:textId="1A614373" w:rsidR="00253E8C" w:rsidRPr="00253E8C" w:rsidRDefault="00253E8C">
                            <w:pPr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1FORMA DE NORMALIZACION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19665" id="Cuadro de texto 3" o:spid="_x0000_s1030" type="#_x0000_t202" style="position:absolute;left:0;text-align:left;margin-left:14.15pt;margin-top:18.35pt;width:235.5pt;height:20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" fillcolor="white [3201]" strokeweight=".5pt">
                <v:textbox>
                  <w:txbxContent>
                    <w:p w14:paraId="533806DB" w14:textId="1A614373" w:rsidR="00253E8C" w:rsidRPr="00253E8C" w:rsidRDefault="00253E8C">
                      <w:pPr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1FORMA DE NORMALIZACION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XSpec="center" w:tblpY="1709"/>
        <w:tblW w:w="991" w:type="dxa"/>
        <w:tblLook w:val="04A0" w:firstRow="1" w:lastRow="0" w:firstColumn="1" w:lastColumn="0" w:noHBand="0" w:noVBand="1"/>
      </w:tblPr>
      <w:tblGrid>
        <w:gridCol w:w="991"/>
      </w:tblGrid>
      <w:tr w:rsidR="00253E8C" w:rsidRPr="00D10A89" w14:paraId="5B549790" w14:textId="77777777" w:rsidTr="00253E8C">
        <w:trPr>
          <w:trHeight w:val="218"/>
        </w:trPr>
        <w:tc>
          <w:tcPr>
            <w:tcW w:w="991" w:type="dxa"/>
          </w:tcPr>
          <w:p w14:paraId="5D95EA91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CLIENTE</w:t>
            </w:r>
          </w:p>
        </w:tc>
      </w:tr>
      <w:tr w:rsidR="00253E8C" w:rsidRPr="00D10A89" w14:paraId="66B3F8FB" w14:textId="77777777" w:rsidTr="00253E8C">
        <w:trPr>
          <w:trHeight w:val="218"/>
        </w:trPr>
        <w:tc>
          <w:tcPr>
            <w:tcW w:w="991" w:type="dxa"/>
            <w:vAlign w:val="bottom"/>
          </w:tcPr>
          <w:p w14:paraId="574755D0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 CLI</w:t>
            </w:r>
          </w:p>
        </w:tc>
      </w:tr>
      <w:tr w:rsidR="00253E8C" w:rsidRPr="00D10A89" w14:paraId="083E13A2" w14:textId="77777777" w:rsidTr="00253E8C">
        <w:trPr>
          <w:trHeight w:val="218"/>
        </w:trPr>
        <w:tc>
          <w:tcPr>
            <w:tcW w:w="991" w:type="dxa"/>
            <w:vAlign w:val="bottom"/>
          </w:tcPr>
          <w:p w14:paraId="2163AF05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DNI_CLI</w:t>
            </w:r>
          </w:p>
        </w:tc>
      </w:tr>
      <w:tr w:rsidR="00253E8C" w:rsidRPr="00D10A89" w14:paraId="6F177D4C" w14:textId="77777777" w:rsidTr="00253E8C">
        <w:trPr>
          <w:trHeight w:val="218"/>
        </w:trPr>
        <w:tc>
          <w:tcPr>
            <w:tcW w:w="991" w:type="dxa"/>
            <w:vAlign w:val="bottom"/>
          </w:tcPr>
          <w:p w14:paraId="5083E5E6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TEL_CLI</w:t>
            </w:r>
          </w:p>
        </w:tc>
      </w:tr>
      <w:tr w:rsidR="00253E8C" w:rsidRPr="00D10A89" w14:paraId="62355EC2" w14:textId="77777777" w:rsidTr="00253E8C">
        <w:trPr>
          <w:trHeight w:val="218"/>
        </w:trPr>
        <w:tc>
          <w:tcPr>
            <w:tcW w:w="991" w:type="dxa"/>
            <w:vAlign w:val="bottom"/>
          </w:tcPr>
          <w:p w14:paraId="732EB728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DIR_CLI</w:t>
            </w:r>
          </w:p>
        </w:tc>
      </w:tr>
      <w:tr w:rsidR="00253E8C" w:rsidRPr="00D10A89" w14:paraId="58F2E4B7" w14:textId="77777777" w:rsidTr="00253E8C">
        <w:trPr>
          <w:trHeight w:val="218"/>
        </w:trPr>
        <w:tc>
          <w:tcPr>
            <w:tcW w:w="991" w:type="dxa"/>
            <w:vAlign w:val="bottom"/>
          </w:tcPr>
          <w:p w14:paraId="3481219A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NOM_CLI</w:t>
            </w:r>
          </w:p>
        </w:tc>
      </w:tr>
      <w:tr w:rsidR="00253E8C" w:rsidRPr="00D10A89" w14:paraId="3894C88C" w14:textId="77777777" w:rsidTr="00253E8C">
        <w:trPr>
          <w:trHeight w:val="218"/>
        </w:trPr>
        <w:tc>
          <w:tcPr>
            <w:tcW w:w="991" w:type="dxa"/>
            <w:vAlign w:val="bottom"/>
          </w:tcPr>
          <w:p w14:paraId="793D1D2A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COD_EMP</w:t>
            </w:r>
          </w:p>
        </w:tc>
      </w:tr>
      <w:tr w:rsidR="00253E8C" w:rsidRPr="00D10A89" w14:paraId="77D8B6E7" w14:textId="77777777" w:rsidTr="00253E8C">
        <w:trPr>
          <w:trHeight w:val="218"/>
        </w:trPr>
        <w:tc>
          <w:tcPr>
            <w:tcW w:w="991" w:type="dxa"/>
            <w:vAlign w:val="bottom"/>
          </w:tcPr>
          <w:p w14:paraId="3EDE791A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COR_CLI</w:t>
            </w:r>
          </w:p>
        </w:tc>
      </w:tr>
    </w:tbl>
    <w:tbl>
      <w:tblPr>
        <w:tblStyle w:val="Tablaconcuadrcula"/>
        <w:tblpPr w:leftFromText="141" w:rightFromText="141" w:vertAnchor="text" w:horzAnchor="page" w:tblpX="6871" w:tblpY="1754"/>
        <w:tblW w:w="4810" w:type="dxa"/>
        <w:tblLook w:val="04A0" w:firstRow="1" w:lastRow="0" w:firstColumn="1" w:lastColumn="0" w:noHBand="0" w:noVBand="1"/>
      </w:tblPr>
      <w:tblGrid>
        <w:gridCol w:w="1150"/>
        <w:gridCol w:w="983"/>
        <w:gridCol w:w="937"/>
        <w:gridCol w:w="830"/>
        <w:gridCol w:w="910"/>
      </w:tblGrid>
      <w:tr w:rsidR="00253E8C" w:rsidRPr="00D10A89" w14:paraId="7DFA15AB" w14:textId="77777777" w:rsidTr="00253E8C">
        <w:trPr>
          <w:trHeight w:val="349"/>
        </w:trPr>
        <w:tc>
          <w:tcPr>
            <w:tcW w:w="1150" w:type="dxa"/>
          </w:tcPr>
          <w:p w14:paraId="001563B8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PROVEEDOR</w:t>
            </w:r>
          </w:p>
        </w:tc>
        <w:tc>
          <w:tcPr>
            <w:tcW w:w="983" w:type="dxa"/>
          </w:tcPr>
          <w:p w14:paraId="4F9F2D0F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INVENTARIO</w:t>
            </w:r>
          </w:p>
        </w:tc>
        <w:tc>
          <w:tcPr>
            <w:tcW w:w="937" w:type="dxa"/>
          </w:tcPr>
          <w:p w14:paraId="28908087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CATEGORIA</w:t>
            </w:r>
          </w:p>
        </w:tc>
        <w:tc>
          <w:tcPr>
            <w:tcW w:w="830" w:type="dxa"/>
          </w:tcPr>
          <w:p w14:paraId="4A9F879F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 xml:space="preserve">MARCA </w:t>
            </w:r>
          </w:p>
        </w:tc>
        <w:tc>
          <w:tcPr>
            <w:tcW w:w="910" w:type="dxa"/>
          </w:tcPr>
          <w:p w14:paraId="6522AAAA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PRODUCTO</w:t>
            </w:r>
          </w:p>
        </w:tc>
      </w:tr>
      <w:tr w:rsidR="00253E8C" w:rsidRPr="00D10A89" w14:paraId="544A5BEA" w14:textId="77777777" w:rsidTr="00253E8C">
        <w:trPr>
          <w:trHeight w:val="349"/>
        </w:trPr>
        <w:tc>
          <w:tcPr>
            <w:tcW w:w="1150" w:type="dxa"/>
            <w:vAlign w:val="bottom"/>
          </w:tcPr>
          <w:p w14:paraId="7E1E401F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COD_PROV</w:t>
            </w:r>
          </w:p>
        </w:tc>
        <w:tc>
          <w:tcPr>
            <w:tcW w:w="983" w:type="dxa"/>
            <w:vAlign w:val="bottom"/>
          </w:tcPr>
          <w:p w14:paraId="698EE0F7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COD_PROD</w:t>
            </w:r>
          </w:p>
        </w:tc>
        <w:tc>
          <w:tcPr>
            <w:tcW w:w="937" w:type="dxa"/>
            <w:vAlign w:val="bottom"/>
          </w:tcPr>
          <w:p w14:paraId="29595FBD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COD_CAT</w:t>
            </w:r>
          </w:p>
        </w:tc>
        <w:tc>
          <w:tcPr>
            <w:tcW w:w="830" w:type="dxa"/>
            <w:vAlign w:val="bottom"/>
          </w:tcPr>
          <w:p w14:paraId="64BAA0BD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 xml:space="preserve"> COD_MAR</w:t>
            </w:r>
          </w:p>
        </w:tc>
        <w:tc>
          <w:tcPr>
            <w:tcW w:w="910" w:type="dxa"/>
            <w:vAlign w:val="bottom"/>
          </w:tcPr>
          <w:p w14:paraId="66B54CA6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COD_PROD</w:t>
            </w:r>
          </w:p>
        </w:tc>
      </w:tr>
      <w:tr w:rsidR="00253E8C" w:rsidRPr="00D10A89" w14:paraId="0F8A4DC1" w14:textId="77777777" w:rsidTr="00253E8C">
        <w:trPr>
          <w:trHeight w:val="349"/>
        </w:trPr>
        <w:tc>
          <w:tcPr>
            <w:tcW w:w="1150" w:type="dxa"/>
            <w:vAlign w:val="bottom"/>
          </w:tcPr>
          <w:p w14:paraId="43B4F128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NOMB_PROV</w:t>
            </w:r>
          </w:p>
        </w:tc>
        <w:tc>
          <w:tcPr>
            <w:tcW w:w="983" w:type="dxa"/>
            <w:vAlign w:val="bottom"/>
          </w:tcPr>
          <w:p w14:paraId="0F945A82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COD_INV</w:t>
            </w:r>
          </w:p>
        </w:tc>
        <w:tc>
          <w:tcPr>
            <w:tcW w:w="937" w:type="dxa"/>
            <w:vAlign w:val="bottom"/>
          </w:tcPr>
          <w:p w14:paraId="4960F1F0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DESCP_CAT</w:t>
            </w:r>
          </w:p>
        </w:tc>
        <w:tc>
          <w:tcPr>
            <w:tcW w:w="830" w:type="dxa"/>
            <w:vAlign w:val="bottom"/>
          </w:tcPr>
          <w:p w14:paraId="272E4D52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NOM_MAR</w:t>
            </w:r>
          </w:p>
        </w:tc>
        <w:tc>
          <w:tcPr>
            <w:tcW w:w="910" w:type="dxa"/>
            <w:vAlign w:val="bottom"/>
          </w:tcPr>
          <w:p w14:paraId="3659010E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NOM_PROD</w:t>
            </w:r>
          </w:p>
        </w:tc>
      </w:tr>
      <w:tr w:rsidR="00253E8C" w:rsidRPr="00D10A89" w14:paraId="70530BCD" w14:textId="77777777" w:rsidTr="00253E8C">
        <w:trPr>
          <w:trHeight w:val="349"/>
        </w:trPr>
        <w:tc>
          <w:tcPr>
            <w:tcW w:w="1150" w:type="dxa"/>
            <w:vAlign w:val="bottom"/>
          </w:tcPr>
          <w:p w14:paraId="47D5AC85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TELF_PROV</w:t>
            </w:r>
          </w:p>
        </w:tc>
        <w:tc>
          <w:tcPr>
            <w:tcW w:w="983" w:type="dxa"/>
            <w:vAlign w:val="bottom"/>
          </w:tcPr>
          <w:p w14:paraId="6B484820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UNI_PROD</w:t>
            </w:r>
          </w:p>
        </w:tc>
        <w:tc>
          <w:tcPr>
            <w:tcW w:w="937" w:type="dxa"/>
            <w:vAlign w:val="bottom"/>
          </w:tcPr>
          <w:p w14:paraId="4F03DD59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NOMB_CAT</w:t>
            </w:r>
          </w:p>
        </w:tc>
        <w:tc>
          <w:tcPr>
            <w:tcW w:w="830" w:type="dxa"/>
            <w:vMerge w:val="restart"/>
          </w:tcPr>
          <w:p w14:paraId="624F848F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10" w:type="dxa"/>
            <w:vAlign w:val="bottom"/>
          </w:tcPr>
          <w:p w14:paraId="1F9D4B00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COD_MAR</w:t>
            </w:r>
          </w:p>
        </w:tc>
      </w:tr>
      <w:tr w:rsidR="00253E8C" w:rsidRPr="00D10A89" w14:paraId="3BB78A5E" w14:textId="77777777" w:rsidTr="00253E8C">
        <w:trPr>
          <w:trHeight w:val="349"/>
        </w:trPr>
        <w:tc>
          <w:tcPr>
            <w:tcW w:w="1150" w:type="dxa"/>
            <w:vAlign w:val="bottom"/>
          </w:tcPr>
          <w:p w14:paraId="3CF89848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CORREO_PROV</w:t>
            </w:r>
          </w:p>
        </w:tc>
        <w:tc>
          <w:tcPr>
            <w:tcW w:w="983" w:type="dxa"/>
            <w:vAlign w:val="bottom"/>
          </w:tcPr>
          <w:p w14:paraId="27F6CFB5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STOCK_INI</w:t>
            </w:r>
          </w:p>
        </w:tc>
        <w:tc>
          <w:tcPr>
            <w:tcW w:w="937" w:type="dxa"/>
            <w:vMerge w:val="restart"/>
          </w:tcPr>
          <w:p w14:paraId="428B2C85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30" w:type="dxa"/>
            <w:vMerge/>
          </w:tcPr>
          <w:p w14:paraId="7037B504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10" w:type="dxa"/>
            <w:vAlign w:val="bottom"/>
          </w:tcPr>
          <w:p w14:paraId="24285E54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PES_PROD</w:t>
            </w:r>
          </w:p>
        </w:tc>
      </w:tr>
      <w:tr w:rsidR="00253E8C" w:rsidRPr="00D10A89" w14:paraId="5F398E6B" w14:textId="77777777" w:rsidTr="00253E8C">
        <w:trPr>
          <w:trHeight w:val="349"/>
        </w:trPr>
        <w:tc>
          <w:tcPr>
            <w:tcW w:w="1150" w:type="dxa"/>
            <w:vAlign w:val="bottom"/>
          </w:tcPr>
          <w:p w14:paraId="0B44076D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DIR_PROVE</w:t>
            </w:r>
          </w:p>
        </w:tc>
        <w:tc>
          <w:tcPr>
            <w:tcW w:w="983" w:type="dxa"/>
            <w:vAlign w:val="bottom"/>
          </w:tcPr>
          <w:p w14:paraId="4BDD9AD1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STOCK_ENT</w:t>
            </w:r>
          </w:p>
        </w:tc>
        <w:tc>
          <w:tcPr>
            <w:tcW w:w="937" w:type="dxa"/>
            <w:vMerge/>
          </w:tcPr>
          <w:p w14:paraId="0F8922F0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30" w:type="dxa"/>
            <w:vMerge/>
          </w:tcPr>
          <w:p w14:paraId="1B0E10F4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10" w:type="dxa"/>
            <w:vAlign w:val="bottom"/>
          </w:tcPr>
          <w:p w14:paraId="05AD2A39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TAM_PROD</w:t>
            </w:r>
          </w:p>
        </w:tc>
      </w:tr>
      <w:tr w:rsidR="00253E8C" w:rsidRPr="00D10A89" w14:paraId="72F80DE8" w14:textId="77777777" w:rsidTr="00253E8C">
        <w:trPr>
          <w:trHeight w:val="349"/>
        </w:trPr>
        <w:tc>
          <w:tcPr>
            <w:tcW w:w="1150" w:type="dxa"/>
            <w:vMerge w:val="restart"/>
          </w:tcPr>
          <w:p w14:paraId="3E19842D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83" w:type="dxa"/>
            <w:vAlign w:val="bottom"/>
          </w:tcPr>
          <w:p w14:paraId="73F07C00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STOCK_TOT</w:t>
            </w:r>
          </w:p>
        </w:tc>
        <w:tc>
          <w:tcPr>
            <w:tcW w:w="937" w:type="dxa"/>
            <w:vMerge/>
          </w:tcPr>
          <w:p w14:paraId="6BD1FB0B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30" w:type="dxa"/>
            <w:vMerge/>
          </w:tcPr>
          <w:p w14:paraId="7198B653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10" w:type="dxa"/>
            <w:vAlign w:val="bottom"/>
          </w:tcPr>
          <w:p w14:paraId="0A978C8F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COD_CAT</w:t>
            </w:r>
          </w:p>
        </w:tc>
      </w:tr>
      <w:tr w:rsidR="00253E8C" w:rsidRPr="00D10A89" w14:paraId="3CAB289C" w14:textId="77777777" w:rsidTr="00253E8C">
        <w:trPr>
          <w:trHeight w:val="349"/>
        </w:trPr>
        <w:tc>
          <w:tcPr>
            <w:tcW w:w="1150" w:type="dxa"/>
            <w:vMerge/>
          </w:tcPr>
          <w:p w14:paraId="313A73D2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83" w:type="dxa"/>
            <w:vAlign w:val="bottom"/>
          </w:tcPr>
          <w:p w14:paraId="2A7A008E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STOCK_SAL</w:t>
            </w:r>
          </w:p>
        </w:tc>
        <w:tc>
          <w:tcPr>
            <w:tcW w:w="937" w:type="dxa"/>
            <w:vMerge/>
          </w:tcPr>
          <w:p w14:paraId="25740315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30" w:type="dxa"/>
            <w:vMerge/>
          </w:tcPr>
          <w:p w14:paraId="6EA6F8A5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10" w:type="dxa"/>
            <w:vAlign w:val="bottom"/>
          </w:tcPr>
          <w:p w14:paraId="169DBEBD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COD_PROV</w:t>
            </w:r>
          </w:p>
        </w:tc>
      </w:tr>
      <w:tr w:rsidR="00253E8C" w14:paraId="775FE25B" w14:textId="77777777" w:rsidTr="00253E8C">
        <w:trPr>
          <w:trHeight w:val="349"/>
        </w:trPr>
        <w:tc>
          <w:tcPr>
            <w:tcW w:w="1150" w:type="dxa"/>
            <w:vMerge/>
          </w:tcPr>
          <w:p w14:paraId="0D41BB3F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83" w:type="dxa"/>
            <w:vAlign w:val="bottom"/>
          </w:tcPr>
          <w:p w14:paraId="2DB919CF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STOCK_ACT</w:t>
            </w:r>
          </w:p>
        </w:tc>
        <w:tc>
          <w:tcPr>
            <w:tcW w:w="937" w:type="dxa"/>
            <w:vMerge/>
          </w:tcPr>
          <w:p w14:paraId="311FDD56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30" w:type="dxa"/>
            <w:vMerge/>
          </w:tcPr>
          <w:p w14:paraId="2E7AFC7E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10" w:type="dxa"/>
            <w:vMerge w:val="restart"/>
          </w:tcPr>
          <w:p w14:paraId="3F3535DB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</w:tr>
      <w:tr w:rsidR="00253E8C" w14:paraId="70658080" w14:textId="77777777" w:rsidTr="00253E8C">
        <w:trPr>
          <w:trHeight w:val="349"/>
        </w:trPr>
        <w:tc>
          <w:tcPr>
            <w:tcW w:w="1150" w:type="dxa"/>
            <w:vMerge/>
          </w:tcPr>
          <w:p w14:paraId="347BA80F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83" w:type="dxa"/>
            <w:vAlign w:val="bottom"/>
          </w:tcPr>
          <w:p w14:paraId="06EB099D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PREC_ UNIT</w:t>
            </w:r>
          </w:p>
        </w:tc>
        <w:tc>
          <w:tcPr>
            <w:tcW w:w="937" w:type="dxa"/>
            <w:vMerge/>
          </w:tcPr>
          <w:p w14:paraId="01DC8E6D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30" w:type="dxa"/>
            <w:vMerge/>
          </w:tcPr>
          <w:p w14:paraId="05509C88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10" w:type="dxa"/>
            <w:vMerge/>
          </w:tcPr>
          <w:p w14:paraId="0091B1FA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</w:tr>
      <w:tr w:rsidR="00253E8C" w14:paraId="3A661CAA" w14:textId="77777777" w:rsidTr="00253E8C">
        <w:trPr>
          <w:trHeight w:val="349"/>
        </w:trPr>
        <w:tc>
          <w:tcPr>
            <w:tcW w:w="1150" w:type="dxa"/>
            <w:vMerge/>
          </w:tcPr>
          <w:p w14:paraId="00FFA465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83" w:type="dxa"/>
            <w:vAlign w:val="bottom"/>
          </w:tcPr>
          <w:p w14:paraId="6A527268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VAL_TOTAL</w:t>
            </w:r>
          </w:p>
        </w:tc>
        <w:tc>
          <w:tcPr>
            <w:tcW w:w="937" w:type="dxa"/>
            <w:vMerge/>
          </w:tcPr>
          <w:p w14:paraId="77FBF711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30" w:type="dxa"/>
            <w:vMerge/>
          </w:tcPr>
          <w:p w14:paraId="18423313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10" w:type="dxa"/>
            <w:vMerge/>
          </w:tcPr>
          <w:p w14:paraId="3EAE28F5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</w:tr>
      <w:tr w:rsidR="00253E8C" w14:paraId="615AFD08" w14:textId="77777777" w:rsidTr="00253E8C">
        <w:trPr>
          <w:trHeight w:val="349"/>
        </w:trPr>
        <w:tc>
          <w:tcPr>
            <w:tcW w:w="1150" w:type="dxa"/>
            <w:vMerge/>
          </w:tcPr>
          <w:p w14:paraId="7A66818B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83" w:type="dxa"/>
            <w:vAlign w:val="bottom"/>
          </w:tcPr>
          <w:p w14:paraId="49849EE4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COD_PROV</w:t>
            </w:r>
          </w:p>
        </w:tc>
        <w:tc>
          <w:tcPr>
            <w:tcW w:w="937" w:type="dxa"/>
            <w:vMerge/>
          </w:tcPr>
          <w:p w14:paraId="7FD07228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30" w:type="dxa"/>
            <w:vMerge/>
          </w:tcPr>
          <w:p w14:paraId="7AB866DB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10" w:type="dxa"/>
            <w:vMerge/>
          </w:tcPr>
          <w:p w14:paraId="0F4EE95B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</w:tr>
      <w:tr w:rsidR="00253E8C" w14:paraId="152D3BEB" w14:textId="77777777" w:rsidTr="00253E8C">
        <w:trPr>
          <w:trHeight w:val="349"/>
        </w:trPr>
        <w:tc>
          <w:tcPr>
            <w:tcW w:w="1150" w:type="dxa"/>
            <w:vMerge/>
          </w:tcPr>
          <w:p w14:paraId="7AAA05DA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83" w:type="dxa"/>
            <w:vAlign w:val="bottom"/>
          </w:tcPr>
          <w:p w14:paraId="67AF7640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FEC_ULT_AC</w:t>
            </w:r>
          </w:p>
        </w:tc>
        <w:tc>
          <w:tcPr>
            <w:tcW w:w="937" w:type="dxa"/>
            <w:vMerge/>
          </w:tcPr>
          <w:p w14:paraId="51587168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30" w:type="dxa"/>
            <w:vMerge/>
          </w:tcPr>
          <w:p w14:paraId="49037BCC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10" w:type="dxa"/>
            <w:vMerge/>
          </w:tcPr>
          <w:p w14:paraId="25B112DC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</w:tr>
      <w:tr w:rsidR="00253E8C" w14:paraId="52B12C63" w14:textId="77777777" w:rsidTr="00253E8C">
        <w:trPr>
          <w:trHeight w:val="349"/>
        </w:trPr>
        <w:tc>
          <w:tcPr>
            <w:tcW w:w="1150" w:type="dxa"/>
            <w:vMerge/>
          </w:tcPr>
          <w:p w14:paraId="0360707B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83" w:type="dxa"/>
          </w:tcPr>
          <w:p w14:paraId="25C7C473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37" w:type="dxa"/>
            <w:vMerge/>
          </w:tcPr>
          <w:p w14:paraId="7BC8383B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830" w:type="dxa"/>
            <w:vMerge/>
          </w:tcPr>
          <w:p w14:paraId="4B222213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  <w:tc>
          <w:tcPr>
            <w:tcW w:w="910" w:type="dxa"/>
            <w:vMerge/>
          </w:tcPr>
          <w:p w14:paraId="77820971" w14:textId="77777777" w:rsid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20"/>
              </w:rPr>
            </w:pPr>
          </w:p>
        </w:tc>
      </w:tr>
    </w:tbl>
    <w:p w14:paraId="512D925A" w14:textId="72A196FB" w:rsidR="00253E8C" w:rsidRDefault="00440AFC" w:rsidP="00253E8C">
      <w:pPr>
        <w:pStyle w:val="Ttulo1"/>
        <w:numPr>
          <w:ilvl w:val="0"/>
          <w:numId w:val="0"/>
        </w:numPr>
        <w:shd w:val="clear" w:color="auto" w:fill="auto"/>
        <w:spacing w:line="240" w:lineRule="auto"/>
        <w:ind w:left="3119"/>
        <w:rPr>
          <w:rFonts w:ascii="Muller Bold" w:hAnsi="Muller Bold" w:cs="Tahoma"/>
          <w:b w:val="0"/>
          <w:bCs/>
          <w:sz w:val="20"/>
        </w:rPr>
      </w:pP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  <w:r>
        <w:rPr>
          <w:rFonts w:ascii="Muller Bold" w:hAnsi="Muller Bold" w:cs="Tahoma"/>
          <w:b w:val="0"/>
          <w:bCs/>
          <w:sz w:val="20"/>
        </w:rPr>
        <w:br/>
      </w:r>
    </w:p>
    <w:p w14:paraId="3B8460B8" w14:textId="1F8F228F" w:rsidR="00480D67" w:rsidRDefault="00480D67" w:rsidP="005A1087">
      <w:pPr>
        <w:pStyle w:val="Ttulo1"/>
        <w:numPr>
          <w:ilvl w:val="0"/>
          <w:numId w:val="0"/>
        </w:numPr>
        <w:shd w:val="clear" w:color="auto" w:fill="auto"/>
        <w:spacing w:line="240" w:lineRule="auto"/>
        <w:ind w:left="3119"/>
        <w:rPr>
          <w:rFonts w:ascii="Muller Bold" w:hAnsi="Muller Bold" w:cs="Tahoma"/>
          <w:b w:val="0"/>
          <w:bCs/>
          <w:sz w:val="20"/>
        </w:rPr>
      </w:pPr>
    </w:p>
    <w:p w14:paraId="607F53CD" w14:textId="0982BBD6" w:rsidR="00440AFC" w:rsidRDefault="00440AFC" w:rsidP="00440AFC"/>
    <w:tbl>
      <w:tblPr>
        <w:tblStyle w:val="Tablaconcuadrcula"/>
        <w:tblpPr w:leftFromText="141" w:rightFromText="141" w:vertAnchor="text" w:horzAnchor="margin" w:tblpY="-1021"/>
        <w:tblW w:w="2609" w:type="dxa"/>
        <w:tblLook w:val="04A0" w:firstRow="1" w:lastRow="0" w:firstColumn="1" w:lastColumn="0" w:noHBand="0" w:noVBand="1"/>
      </w:tblPr>
      <w:tblGrid>
        <w:gridCol w:w="870"/>
        <w:gridCol w:w="1197"/>
        <w:gridCol w:w="1416"/>
      </w:tblGrid>
      <w:tr w:rsidR="00253E8C" w:rsidRPr="00253E8C" w14:paraId="11509BA0" w14:textId="77777777" w:rsidTr="00253E8C">
        <w:trPr>
          <w:trHeight w:val="419"/>
        </w:trPr>
        <w:tc>
          <w:tcPr>
            <w:tcW w:w="658" w:type="dxa"/>
          </w:tcPr>
          <w:p w14:paraId="11771C3F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fACTURA</w:t>
            </w:r>
          </w:p>
        </w:tc>
        <w:tc>
          <w:tcPr>
            <w:tcW w:w="905" w:type="dxa"/>
          </w:tcPr>
          <w:p w14:paraId="218365CB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EMPRESA</w:t>
            </w:r>
          </w:p>
        </w:tc>
        <w:tc>
          <w:tcPr>
            <w:tcW w:w="1046" w:type="dxa"/>
          </w:tcPr>
          <w:p w14:paraId="48E4EC78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DETALLE_FACTURA</w:t>
            </w:r>
          </w:p>
        </w:tc>
      </w:tr>
      <w:tr w:rsidR="00253E8C" w:rsidRPr="00253E8C" w14:paraId="00711D82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5C6F0F68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 EMP</w:t>
            </w:r>
          </w:p>
        </w:tc>
        <w:tc>
          <w:tcPr>
            <w:tcW w:w="905" w:type="dxa"/>
            <w:vAlign w:val="bottom"/>
          </w:tcPr>
          <w:p w14:paraId="2BAEF128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ind w:left="720" w:hanging="720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 EMP</w:t>
            </w:r>
          </w:p>
        </w:tc>
        <w:tc>
          <w:tcPr>
            <w:tcW w:w="1046" w:type="dxa"/>
            <w:vAlign w:val="bottom"/>
          </w:tcPr>
          <w:p w14:paraId="71666657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COD_PRO</w:t>
            </w:r>
          </w:p>
        </w:tc>
      </w:tr>
      <w:tr w:rsidR="00253E8C" w:rsidRPr="00253E8C" w14:paraId="43628420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0E85A81F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NUM FACT</w:t>
            </w:r>
          </w:p>
        </w:tc>
        <w:tc>
          <w:tcPr>
            <w:tcW w:w="905" w:type="dxa"/>
            <w:vAlign w:val="bottom"/>
          </w:tcPr>
          <w:p w14:paraId="388F60F7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DIR_EMP</w:t>
            </w: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ab/>
            </w:r>
          </w:p>
        </w:tc>
        <w:tc>
          <w:tcPr>
            <w:tcW w:w="1046" w:type="dxa"/>
            <w:vAlign w:val="bottom"/>
          </w:tcPr>
          <w:p w14:paraId="6F87AF71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CANT_PROD</w:t>
            </w:r>
          </w:p>
        </w:tc>
      </w:tr>
      <w:tr w:rsidR="00253E8C" w:rsidRPr="00253E8C" w14:paraId="6C7DD4FD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3573A60E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FEC_EMI</w:t>
            </w:r>
          </w:p>
        </w:tc>
        <w:tc>
          <w:tcPr>
            <w:tcW w:w="905" w:type="dxa"/>
            <w:vAlign w:val="bottom"/>
          </w:tcPr>
          <w:p w14:paraId="30B6262D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COR_EMP</w:t>
            </w: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ab/>
            </w:r>
          </w:p>
        </w:tc>
        <w:tc>
          <w:tcPr>
            <w:tcW w:w="1046" w:type="dxa"/>
            <w:vAlign w:val="bottom"/>
          </w:tcPr>
          <w:p w14:paraId="56E363F0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COD_DET_FAC</w:t>
            </w:r>
          </w:p>
        </w:tc>
      </w:tr>
      <w:tr w:rsidR="00253E8C" w:rsidRPr="00253E8C" w14:paraId="63D76223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3260CFD8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 CLI</w:t>
            </w:r>
          </w:p>
        </w:tc>
        <w:tc>
          <w:tcPr>
            <w:tcW w:w="905" w:type="dxa"/>
            <w:vAlign w:val="bottom"/>
          </w:tcPr>
          <w:p w14:paraId="47125488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TELEF_EMP</w:t>
            </w:r>
          </w:p>
        </w:tc>
        <w:tc>
          <w:tcPr>
            <w:tcW w:w="1046" w:type="dxa"/>
            <w:vAlign w:val="bottom"/>
          </w:tcPr>
          <w:p w14:paraId="2541AEB0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MONT_PROD</w:t>
            </w:r>
          </w:p>
        </w:tc>
      </w:tr>
      <w:tr w:rsidR="00253E8C" w:rsidRPr="00253E8C" w14:paraId="1F368402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58DCCE80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COND_VTA</w:t>
            </w:r>
          </w:p>
        </w:tc>
        <w:tc>
          <w:tcPr>
            <w:tcW w:w="905" w:type="dxa"/>
            <w:vAlign w:val="bottom"/>
          </w:tcPr>
          <w:p w14:paraId="29EAF305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RESP_EMP</w:t>
            </w:r>
          </w:p>
        </w:tc>
        <w:tc>
          <w:tcPr>
            <w:tcW w:w="1046" w:type="dxa"/>
            <w:vAlign w:val="bottom"/>
          </w:tcPr>
          <w:p w14:paraId="3579DD96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NUM_FAC</w:t>
            </w:r>
          </w:p>
        </w:tc>
      </w:tr>
      <w:tr w:rsidR="00253E8C" w:rsidRPr="00253E8C" w14:paraId="21FB9960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09730344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IMPTO</w:t>
            </w:r>
          </w:p>
        </w:tc>
        <w:tc>
          <w:tcPr>
            <w:tcW w:w="905" w:type="dxa"/>
            <w:vAlign w:val="bottom"/>
          </w:tcPr>
          <w:p w14:paraId="1C510692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RUC_EMP</w:t>
            </w: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ab/>
            </w:r>
          </w:p>
        </w:tc>
        <w:tc>
          <w:tcPr>
            <w:tcW w:w="1046" w:type="dxa"/>
            <w:vMerge w:val="restart"/>
          </w:tcPr>
          <w:p w14:paraId="6B75D1B9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</w:tr>
      <w:tr w:rsidR="00253E8C" w:rsidRPr="00253E8C" w14:paraId="7A55576A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4C37B265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DESC</w:t>
            </w:r>
          </w:p>
        </w:tc>
        <w:tc>
          <w:tcPr>
            <w:tcW w:w="905" w:type="dxa"/>
            <w:vAlign w:val="bottom"/>
          </w:tcPr>
          <w:p w14:paraId="0FC3A137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COD_PROV</w:t>
            </w:r>
          </w:p>
        </w:tc>
        <w:tc>
          <w:tcPr>
            <w:tcW w:w="1046" w:type="dxa"/>
            <w:vMerge/>
          </w:tcPr>
          <w:p w14:paraId="5F0C6A42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</w:tr>
      <w:tr w:rsidR="00253E8C" w:rsidRPr="00253E8C" w14:paraId="5D69EA73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37077DDC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SUBTOT</w:t>
            </w:r>
          </w:p>
        </w:tc>
        <w:tc>
          <w:tcPr>
            <w:tcW w:w="905" w:type="dxa"/>
            <w:vMerge w:val="restart"/>
          </w:tcPr>
          <w:p w14:paraId="3574409B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  <w:tc>
          <w:tcPr>
            <w:tcW w:w="1046" w:type="dxa"/>
            <w:vMerge/>
          </w:tcPr>
          <w:p w14:paraId="47DF526D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</w:tr>
      <w:tr w:rsidR="00253E8C" w:rsidRPr="00253E8C" w14:paraId="3F8CC156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4354293A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COS_ENV</w:t>
            </w:r>
          </w:p>
        </w:tc>
        <w:tc>
          <w:tcPr>
            <w:tcW w:w="905" w:type="dxa"/>
            <w:vMerge/>
          </w:tcPr>
          <w:p w14:paraId="0EBE5BAF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  <w:tc>
          <w:tcPr>
            <w:tcW w:w="1046" w:type="dxa"/>
            <w:vMerge/>
          </w:tcPr>
          <w:p w14:paraId="37CFF23C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</w:tr>
      <w:tr w:rsidR="00253E8C" w:rsidRPr="00253E8C" w14:paraId="57839C4C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15E1DC68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DES_SUB</w:t>
            </w:r>
          </w:p>
        </w:tc>
        <w:tc>
          <w:tcPr>
            <w:tcW w:w="905" w:type="dxa"/>
            <w:vMerge/>
          </w:tcPr>
          <w:p w14:paraId="14D1454B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  <w:tc>
          <w:tcPr>
            <w:tcW w:w="1046" w:type="dxa"/>
            <w:vMerge/>
          </w:tcPr>
          <w:p w14:paraId="3B5C1AF9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</w:tr>
      <w:tr w:rsidR="00253E8C" w:rsidRPr="00253E8C" w14:paraId="562C5C9D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6F0FE147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TASA_IMP</w:t>
            </w:r>
          </w:p>
        </w:tc>
        <w:tc>
          <w:tcPr>
            <w:tcW w:w="905" w:type="dxa"/>
            <w:vMerge/>
          </w:tcPr>
          <w:p w14:paraId="4F42608C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  <w:tc>
          <w:tcPr>
            <w:tcW w:w="1046" w:type="dxa"/>
            <w:vMerge/>
          </w:tcPr>
          <w:p w14:paraId="407EA929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</w:tr>
      <w:tr w:rsidR="00253E8C" w:rsidRPr="00253E8C" w14:paraId="568832F1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7EE9E140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OTRO</w:t>
            </w:r>
          </w:p>
        </w:tc>
        <w:tc>
          <w:tcPr>
            <w:tcW w:w="905" w:type="dxa"/>
            <w:vMerge/>
          </w:tcPr>
          <w:p w14:paraId="6D735BDE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  <w:tc>
          <w:tcPr>
            <w:tcW w:w="1046" w:type="dxa"/>
            <w:vMerge/>
          </w:tcPr>
          <w:p w14:paraId="7D984B28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</w:tr>
      <w:tr w:rsidR="00253E8C" w:rsidRPr="00253E8C" w14:paraId="14B88441" w14:textId="77777777" w:rsidTr="00253E8C">
        <w:trPr>
          <w:trHeight w:val="419"/>
        </w:trPr>
        <w:tc>
          <w:tcPr>
            <w:tcW w:w="658" w:type="dxa"/>
            <w:vAlign w:val="bottom"/>
          </w:tcPr>
          <w:p w14:paraId="421739AB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b w:val="0"/>
                <w:bCs/>
                <w:i/>
                <w:iCs/>
                <w:sz w:val="12"/>
                <w:szCs w:val="6"/>
                <w:lang w:val="es-PE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TOTAL</w:t>
            </w:r>
          </w:p>
        </w:tc>
        <w:tc>
          <w:tcPr>
            <w:tcW w:w="905" w:type="dxa"/>
            <w:vMerge/>
          </w:tcPr>
          <w:p w14:paraId="100C211A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  <w:tc>
          <w:tcPr>
            <w:tcW w:w="1046" w:type="dxa"/>
            <w:vMerge/>
          </w:tcPr>
          <w:p w14:paraId="3C5E9CF7" w14:textId="77777777" w:rsidR="00253E8C" w:rsidRPr="00253E8C" w:rsidRDefault="00253E8C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20"/>
              </w:rPr>
            </w:pPr>
          </w:p>
        </w:tc>
      </w:tr>
    </w:tbl>
    <w:p w14:paraId="0FBEBAF7" w14:textId="3309DCBB" w:rsidR="00440AFC" w:rsidRDefault="00440AFC" w:rsidP="00440AFC"/>
    <w:p w14:paraId="231740E4" w14:textId="7FD4FBF2" w:rsidR="00440AFC" w:rsidRDefault="00440AFC" w:rsidP="00440AFC"/>
    <w:p w14:paraId="4E213648" w14:textId="4AEF4F96" w:rsidR="00440AFC" w:rsidRDefault="00440AFC" w:rsidP="00440AFC"/>
    <w:p w14:paraId="6B2C3E9F" w14:textId="43DF9BEF" w:rsidR="00440AFC" w:rsidRDefault="00440AFC" w:rsidP="00440AFC"/>
    <w:p w14:paraId="1B6B4B21" w14:textId="77777777" w:rsidR="00440AFC" w:rsidRDefault="00440AFC" w:rsidP="00440AFC"/>
    <w:p w14:paraId="7E2E0415" w14:textId="154F8110" w:rsidR="00440AFC" w:rsidRDefault="00440AFC" w:rsidP="00440AFC"/>
    <w:p w14:paraId="465F8454" w14:textId="32885AE8" w:rsidR="00440AFC" w:rsidRDefault="00440AFC" w:rsidP="00440AFC"/>
    <w:p w14:paraId="5964572B" w14:textId="13DE1104" w:rsidR="00440AFC" w:rsidRDefault="00440AFC" w:rsidP="00440AFC"/>
    <w:p w14:paraId="7970DF7D" w14:textId="77777777" w:rsidR="00440AFC" w:rsidRDefault="00440AFC" w:rsidP="00440AFC"/>
    <w:p w14:paraId="7A3ABA90" w14:textId="77777777" w:rsidR="00440AFC" w:rsidRDefault="00440AFC" w:rsidP="00440AFC"/>
    <w:p w14:paraId="3A1425C4" w14:textId="55C2A5E4" w:rsidR="00440AFC" w:rsidRDefault="00440AFC" w:rsidP="00440AFC"/>
    <w:p w14:paraId="31F9A8FF" w14:textId="726FBA6F" w:rsidR="00440AFC" w:rsidRDefault="00440AFC" w:rsidP="00440AFC"/>
    <w:p w14:paraId="43501608" w14:textId="726A0559" w:rsidR="00253E8C" w:rsidRDefault="00253E8C" w:rsidP="00440AFC"/>
    <w:p w14:paraId="685C1C5E" w14:textId="51EA2ED8" w:rsidR="00253E8C" w:rsidRDefault="00253E8C" w:rsidP="00440AFC"/>
    <w:p w14:paraId="2013FAF9" w14:textId="553C8D69" w:rsidR="00253E8C" w:rsidRDefault="00253E8C" w:rsidP="00440AFC"/>
    <w:p w14:paraId="0F09D38F" w14:textId="7DF642E3" w:rsidR="00253E8C" w:rsidRDefault="00253E8C" w:rsidP="00440AFC"/>
    <w:p w14:paraId="6B70FFF1" w14:textId="06146696" w:rsidR="00253E8C" w:rsidRDefault="00253E8C" w:rsidP="00440AFC"/>
    <w:p w14:paraId="57B03AEB" w14:textId="713ADAAF" w:rsidR="00253E8C" w:rsidRDefault="00253E8C" w:rsidP="00440AFC"/>
    <w:p w14:paraId="7D8A44FF" w14:textId="070B2BD4" w:rsidR="00253E8C" w:rsidRDefault="00253E8C" w:rsidP="00440AFC"/>
    <w:p w14:paraId="529D2A5F" w14:textId="3192143C" w:rsidR="00253E8C" w:rsidRDefault="00253E8C" w:rsidP="00440AFC"/>
    <w:p w14:paraId="4C1F0F6C" w14:textId="72220CBB" w:rsidR="00253E8C" w:rsidRDefault="00253E8C" w:rsidP="00440AFC"/>
    <w:p w14:paraId="1F4F52A1" w14:textId="5389A44F" w:rsidR="00253E8C" w:rsidRDefault="00253E8C" w:rsidP="00440AFC"/>
    <w:p w14:paraId="62715CE3" w14:textId="18D44CC9" w:rsidR="00253E8C" w:rsidRDefault="00253E8C" w:rsidP="00440AFC">
      <w:r>
        <w:rPr>
          <w:rFonts w:ascii="Muller Bold" w:hAnsi="Muller Bold" w:cs="Tahoma"/>
          <w:b/>
          <w:bCs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4F4B52" wp14:editId="23928653">
                <wp:simplePos x="0" y="0"/>
                <wp:positionH relativeFrom="margin">
                  <wp:align>left</wp:align>
                </wp:positionH>
                <wp:positionV relativeFrom="paragraph">
                  <wp:posOffset>-290195</wp:posOffset>
                </wp:positionV>
                <wp:extent cx="2990850" cy="257175"/>
                <wp:effectExtent l="0" t="0" r="19050" b="2857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4541EE" w14:textId="46999AD2" w:rsidR="00253E8C" w:rsidRPr="00253E8C" w:rsidRDefault="00253E8C" w:rsidP="00253E8C">
                            <w:pPr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2FORMA DE NORMALIZACION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F4B52" id="Cuadro de texto 13" o:spid="_x0000_s1031" type="#_x0000_t202" style="position:absolute;left:0;text-align:left;margin-left:0;margin-top:-22.85pt;width:235.5pt;height:20.25pt;z-index:25167155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" fillcolor="white [3201]" strokeweight=".5pt">
                <v:textbox>
                  <w:txbxContent>
                    <w:p w14:paraId="384541EE" w14:textId="46999AD2" w:rsidR="00253E8C" w:rsidRPr="00253E8C" w:rsidRDefault="00253E8C" w:rsidP="00253E8C">
                      <w:pPr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2FORMA DE NORMALIZACION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10936" w:tblpY="311"/>
        <w:tblW w:w="856" w:type="dxa"/>
        <w:tblLook w:val="04A0" w:firstRow="1" w:lastRow="0" w:firstColumn="1" w:lastColumn="0" w:noHBand="0" w:noVBand="1"/>
      </w:tblPr>
      <w:tblGrid>
        <w:gridCol w:w="856"/>
      </w:tblGrid>
      <w:tr w:rsidR="00253E8C" w:rsidRPr="00253E8C" w14:paraId="7AA42AE2" w14:textId="77777777" w:rsidTr="00253E8C">
        <w:trPr>
          <w:trHeight w:val="525"/>
        </w:trPr>
        <w:tc>
          <w:tcPr>
            <w:tcW w:w="856" w:type="dxa"/>
          </w:tcPr>
          <w:p w14:paraId="0C6ADCC5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CLIENTE</w:t>
            </w:r>
          </w:p>
        </w:tc>
      </w:tr>
      <w:tr w:rsidR="00253E8C" w:rsidRPr="00D10A89" w14:paraId="43B804FB" w14:textId="77777777" w:rsidTr="00253E8C">
        <w:trPr>
          <w:trHeight w:val="525"/>
        </w:trPr>
        <w:tc>
          <w:tcPr>
            <w:tcW w:w="856" w:type="dxa"/>
            <w:vAlign w:val="bottom"/>
          </w:tcPr>
          <w:p w14:paraId="070E1E96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 CLI</w:t>
            </w:r>
          </w:p>
        </w:tc>
      </w:tr>
      <w:tr w:rsidR="00253E8C" w:rsidRPr="00D10A89" w14:paraId="7F1F9875" w14:textId="77777777" w:rsidTr="00253E8C">
        <w:trPr>
          <w:trHeight w:val="525"/>
        </w:trPr>
        <w:tc>
          <w:tcPr>
            <w:tcW w:w="856" w:type="dxa"/>
            <w:vAlign w:val="bottom"/>
          </w:tcPr>
          <w:p w14:paraId="05A3FCA2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DNI_CLI</w:t>
            </w:r>
          </w:p>
        </w:tc>
      </w:tr>
      <w:tr w:rsidR="00253E8C" w:rsidRPr="00D10A89" w14:paraId="06FD225F" w14:textId="77777777" w:rsidTr="00253E8C">
        <w:trPr>
          <w:trHeight w:val="525"/>
        </w:trPr>
        <w:tc>
          <w:tcPr>
            <w:tcW w:w="856" w:type="dxa"/>
            <w:vAlign w:val="bottom"/>
          </w:tcPr>
          <w:p w14:paraId="7A28B6E3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TEL_CLI</w:t>
            </w:r>
          </w:p>
        </w:tc>
      </w:tr>
      <w:tr w:rsidR="00253E8C" w:rsidRPr="00D10A89" w14:paraId="30AB3C72" w14:textId="77777777" w:rsidTr="00253E8C">
        <w:trPr>
          <w:trHeight w:val="525"/>
        </w:trPr>
        <w:tc>
          <w:tcPr>
            <w:tcW w:w="856" w:type="dxa"/>
            <w:vAlign w:val="bottom"/>
          </w:tcPr>
          <w:p w14:paraId="381C4C63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DIR_CLI</w:t>
            </w:r>
          </w:p>
        </w:tc>
      </w:tr>
      <w:tr w:rsidR="00253E8C" w:rsidRPr="00D10A89" w14:paraId="49995C08" w14:textId="77777777" w:rsidTr="00253E8C">
        <w:trPr>
          <w:trHeight w:val="525"/>
        </w:trPr>
        <w:tc>
          <w:tcPr>
            <w:tcW w:w="856" w:type="dxa"/>
            <w:vAlign w:val="bottom"/>
          </w:tcPr>
          <w:p w14:paraId="343AAA05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NOM_CLI</w:t>
            </w:r>
          </w:p>
        </w:tc>
      </w:tr>
      <w:tr w:rsidR="00253E8C" w:rsidRPr="00D10A89" w14:paraId="29A09D3C" w14:textId="77777777" w:rsidTr="00253E8C">
        <w:trPr>
          <w:trHeight w:val="525"/>
        </w:trPr>
        <w:tc>
          <w:tcPr>
            <w:tcW w:w="856" w:type="dxa"/>
            <w:vAlign w:val="bottom"/>
          </w:tcPr>
          <w:p w14:paraId="1B6C6D0F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COD_EMP</w:t>
            </w:r>
          </w:p>
        </w:tc>
      </w:tr>
      <w:tr w:rsidR="00253E8C" w:rsidRPr="00D10A89" w14:paraId="148CEFB4" w14:textId="77777777" w:rsidTr="00253E8C">
        <w:trPr>
          <w:trHeight w:val="525"/>
        </w:trPr>
        <w:tc>
          <w:tcPr>
            <w:tcW w:w="856" w:type="dxa"/>
            <w:vAlign w:val="bottom"/>
          </w:tcPr>
          <w:p w14:paraId="11BCD6E6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COR_CLI</w:t>
            </w:r>
          </w:p>
        </w:tc>
      </w:tr>
    </w:tbl>
    <w:tbl>
      <w:tblPr>
        <w:tblStyle w:val="Tablaconcuadrcula"/>
        <w:tblpPr w:leftFromText="141" w:rightFromText="141" w:vertAnchor="text" w:horzAnchor="page" w:tblpX="8431" w:tblpY="341"/>
        <w:tblW w:w="245" w:type="dxa"/>
        <w:tblLook w:val="04A0" w:firstRow="1" w:lastRow="0" w:firstColumn="1" w:lastColumn="0" w:noHBand="0" w:noVBand="1"/>
      </w:tblPr>
      <w:tblGrid>
        <w:gridCol w:w="245"/>
      </w:tblGrid>
      <w:tr w:rsidR="001B4C10" w:rsidRPr="00253E8C" w14:paraId="0C855C26" w14:textId="77777777" w:rsidTr="001B4C10">
        <w:trPr>
          <w:trHeight w:val="411"/>
        </w:trPr>
        <w:tc>
          <w:tcPr>
            <w:tcW w:w="245" w:type="dxa"/>
            <w:shd w:val="clear" w:color="auto" w:fill="FF0000"/>
          </w:tcPr>
          <w:p w14:paraId="49F664C9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color w:val="FF0000"/>
                <w:sz w:val="12"/>
                <w:szCs w:val="12"/>
                <w:highlight w:val="red"/>
              </w:rPr>
            </w:pPr>
          </w:p>
        </w:tc>
      </w:tr>
      <w:tr w:rsidR="001B4C10" w:rsidRPr="00253E8C" w14:paraId="187CB34E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732CCB35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color w:val="FF0000"/>
                <w:sz w:val="12"/>
                <w:szCs w:val="6"/>
                <w:highlight w:val="red"/>
              </w:rPr>
            </w:pPr>
          </w:p>
        </w:tc>
      </w:tr>
      <w:tr w:rsidR="001B4C10" w:rsidRPr="00253E8C" w14:paraId="6CC31173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02F78557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color w:val="FF0000"/>
                <w:sz w:val="12"/>
                <w:szCs w:val="6"/>
                <w:highlight w:val="red"/>
              </w:rPr>
            </w:pPr>
          </w:p>
        </w:tc>
      </w:tr>
      <w:tr w:rsidR="001B4C10" w:rsidRPr="00253E8C" w14:paraId="096BD073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1281677D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color w:val="FF0000"/>
                <w:sz w:val="12"/>
                <w:szCs w:val="6"/>
                <w:highlight w:val="red"/>
              </w:rPr>
            </w:pPr>
          </w:p>
        </w:tc>
      </w:tr>
      <w:tr w:rsidR="001B4C10" w:rsidRPr="00253E8C" w14:paraId="141418E2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08287B6F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color w:val="FF0000"/>
                <w:sz w:val="12"/>
                <w:szCs w:val="6"/>
                <w:highlight w:val="red"/>
              </w:rPr>
            </w:pPr>
          </w:p>
        </w:tc>
      </w:tr>
      <w:tr w:rsidR="001B4C10" w:rsidRPr="00253E8C" w14:paraId="68C18587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620B5B7C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color w:val="FF0000"/>
                <w:sz w:val="12"/>
                <w:szCs w:val="6"/>
                <w:highlight w:val="red"/>
              </w:rPr>
            </w:pPr>
          </w:p>
        </w:tc>
      </w:tr>
      <w:tr w:rsidR="001B4C10" w:rsidRPr="00253E8C" w14:paraId="3B1C2BF4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632C71F2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color w:val="FF0000"/>
                <w:sz w:val="12"/>
                <w:szCs w:val="6"/>
                <w:highlight w:val="red"/>
              </w:rPr>
            </w:pPr>
          </w:p>
        </w:tc>
      </w:tr>
      <w:tr w:rsidR="001B4C10" w:rsidRPr="00253E8C" w14:paraId="19E839AA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42CEFDB7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color w:val="FF0000"/>
                <w:sz w:val="12"/>
                <w:szCs w:val="6"/>
                <w:highlight w:val="red"/>
              </w:rPr>
            </w:pPr>
          </w:p>
        </w:tc>
      </w:tr>
      <w:tr w:rsidR="001B4C10" w:rsidRPr="00253E8C" w14:paraId="7234532A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7CF8DC9C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color w:val="FF0000"/>
                <w:sz w:val="12"/>
                <w:szCs w:val="6"/>
                <w:highlight w:val="red"/>
              </w:rPr>
            </w:pPr>
          </w:p>
        </w:tc>
      </w:tr>
      <w:tr w:rsidR="001B4C10" w:rsidRPr="00253E8C" w14:paraId="07E3E784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5C677442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color w:val="FF0000"/>
                <w:sz w:val="12"/>
                <w:szCs w:val="6"/>
              </w:rPr>
            </w:pPr>
          </w:p>
        </w:tc>
      </w:tr>
      <w:tr w:rsidR="001B4C10" w:rsidRPr="00253E8C" w14:paraId="124E96AA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4D3556C5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color w:val="FF0000"/>
                <w:sz w:val="12"/>
                <w:szCs w:val="6"/>
              </w:rPr>
            </w:pPr>
          </w:p>
        </w:tc>
      </w:tr>
      <w:tr w:rsidR="001B4C10" w:rsidRPr="00253E8C" w14:paraId="739AB15E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6BF6BC17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color w:val="FF0000"/>
                <w:sz w:val="12"/>
                <w:szCs w:val="6"/>
              </w:rPr>
            </w:pPr>
          </w:p>
        </w:tc>
      </w:tr>
      <w:tr w:rsidR="001B4C10" w:rsidRPr="00253E8C" w14:paraId="004ED158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10935C76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color w:val="FF0000"/>
                <w:sz w:val="12"/>
                <w:szCs w:val="6"/>
              </w:rPr>
            </w:pPr>
          </w:p>
        </w:tc>
      </w:tr>
      <w:tr w:rsidR="001B4C10" w:rsidRPr="00253E8C" w14:paraId="28B41399" w14:textId="77777777" w:rsidTr="001B4C10">
        <w:trPr>
          <w:trHeight w:val="411"/>
        </w:trPr>
        <w:tc>
          <w:tcPr>
            <w:tcW w:w="245" w:type="dxa"/>
            <w:shd w:val="clear" w:color="auto" w:fill="FF0000"/>
            <w:vAlign w:val="bottom"/>
          </w:tcPr>
          <w:p w14:paraId="6AC1D277" w14:textId="77777777" w:rsidR="001B4C10" w:rsidRPr="001B4C10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b w:val="0"/>
                <w:bCs/>
                <w:i/>
                <w:iCs/>
                <w:color w:val="FF0000"/>
                <w:sz w:val="12"/>
                <w:szCs w:val="6"/>
                <w:lang w:val="es-PE"/>
              </w:rPr>
            </w:pPr>
          </w:p>
        </w:tc>
      </w:tr>
    </w:tbl>
    <w:p w14:paraId="41D23449" w14:textId="0B47EABD" w:rsidR="00253E8C" w:rsidRDefault="00253E8C" w:rsidP="00440AFC"/>
    <w:tbl>
      <w:tblPr>
        <w:tblStyle w:val="Tablaconcuadrcula"/>
        <w:tblpPr w:leftFromText="141" w:rightFromText="141" w:vertAnchor="text" w:horzAnchor="page" w:tblpX="286" w:tblpY="120"/>
        <w:tblW w:w="1197" w:type="dxa"/>
        <w:tblLook w:val="04A0" w:firstRow="1" w:lastRow="0" w:firstColumn="1" w:lastColumn="0" w:noHBand="0" w:noVBand="1"/>
      </w:tblPr>
      <w:tblGrid>
        <w:gridCol w:w="1197"/>
      </w:tblGrid>
      <w:tr w:rsidR="00253E8C" w:rsidRPr="00253E8C" w14:paraId="2E1D7DA5" w14:textId="77777777" w:rsidTr="00253E8C">
        <w:trPr>
          <w:trHeight w:val="336"/>
        </w:trPr>
        <w:tc>
          <w:tcPr>
            <w:tcW w:w="1197" w:type="dxa"/>
          </w:tcPr>
          <w:p w14:paraId="2A52308E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EMPRESA</w:t>
            </w:r>
          </w:p>
        </w:tc>
      </w:tr>
      <w:tr w:rsidR="00253E8C" w:rsidRPr="00253E8C" w14:paraId="481F0152" w14:textId="77777777" w:rsidTr="00253E8C">
        <w:trPr>
          <w:trHeight w:val="336"/>
        </w:trPr>
        <w:tc>
          <w:tcPr>
            <w:tcW w:w="1197" w:type="dxa"/>
            <w:vAlign w:val="bottom"/>
          </w:tcPr>
          <w:p w14:paraId="3C69F669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ind w:left="720" w:hanging="720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 EMP</w:t>
            </w:r>
          </w:p>
        </w:tc>
      </w:tr>
      <w:tr w:rsidR="00253E8C" w:rsidRPr="00253E8C" w14:paraId="723CCA45" w14:textId="77777777" w:rsidTr="00253E8C">
        <w:trPr>
          <w:trHeight w:val="336"/>
        </w:trPr>
        <w:tc>
          <w:tcPr>
            <w:tcW w:w="1197" w:type="dxa"/>
            <w:vAlign w:val="bottom"/>
          </w:tcPr>
          <w:p w14:paraId="68828532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DIR_EMP</w:t>
            </w: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ab/>
            </w:r>
          </w:p>
        </w:tc>
      </w:tr>
      <w:tr w:rsidR="00253E8C" w:rsidRPr="00253E8C" w14:paraId="2F19A344" w14:textId="77777777" w:rsidTr="00253E8C">
        <w:trPr>
          <w:trHeight w:val="336"/>
        </w:trPr>
        <w:tc>
          <w:tcPr>
            <w:tcW w:w="1197" w:type="dxa"/>
            <w:vAlign w:val="bottom"/>
          </w:tcPr>
          <w:p w14:paraId="2128A39E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COR_EMP</w:t>
            </w: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ab/>
            </w:r>
          </w:p>
        </w:tc>
      </w:tr>
      <w:tr w:rsidR="00253E8C" w:rsidRPr="00253E8C" w14:paraId="5FFC0B21" w14:textId="77777777" w:rsidTr="00253E8C">
        <w:trPr>
          <w:trHeight w:val="336"/>
        </w:trPr>
        <w:tc>
          <w:tcPr>
            <w:tcW w:w="1197" w:type="dxa"/>
            <w:vAlign w:val="bottom"/>
          </w:tcPr>
          <w:p w14:paraId="05992A65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TELEF_EMP</w:t>
            </w:r>
          </w:p>
        </w:tc>
      </w:tr>
      <w:tr w:rsidR="00253E8C" w:rsidRPr="00253E8C" w14:paraId="3BD44CA9" w14:textId="77777777" w:rsidTr="00253E8C">
        <w:trPr>
          <w:trHeight w:val="336"/>
        </w:trPr>
        <w:tc>
          <w:tcPr>
            <w:tcW w:w="1197" w:type="dxa"/>
            <w:vAlign w:val="bottom"/>
          </w:tcPr>
          <w:p w14:paraId="6343D1CB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RESP_EMP</w:t>
            </w:r>
          </w:p>
        </w:tc>
      </w:tr>
      <w:tr w:rsidR="00253E8C" w:rsidRPr="00253E8C" w14:paraId="0C6AF49A" w14:textId="77777777" w:rsidTr="00253E8C">
        <w:trPr>
          <w:trHeight w:val="336"/>
        </w:trPr>
        <w:tc>
          <w:tcPr>
            <w:tcW w:w="1197" w:type="dxa"/>
            <w:vAlign w:val="bottom"/>
          </w:tcPr>
          <w:p w14:paraId="5A8DC928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RUC_EMP</w:t>
            </w: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ab/>
            </w:r>
          </w:p>
        </w:tc>
      </w:tr>
      <w:tr w:rsidR="00253E8C" w:rsidRPr="00253E8C" w14:paraId="0950B993" w14:textId="77777777" w:rsidTr="00253E8C">
        <w:trPr>
          <w:trHeight w:val="336"/>
        </w:trPr>
        <w:tc>
          <w:tcPr>
            <w:tcW w:w="1197" w:type="dxa"/>
            <w:vAlign w:val="bottom"/>
          </w:tcPr>
          <w:p w14:paraId="7E366F17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COD_PROV</w:t>
            </w:r>
          </w:p>
        </w:tc>
      </w:tr>
    </w:tbl>
    <w:tbl>
      <w:tblPr>
        <w:tblStyle w:val="Tablaconcuadrcula"/>
        <w:tblpPr w:leftFromText="141" w:rightFromText="141" w:vertAnchor="text" w:horzAnchor="margin" w:tblpY="88"/>
        <w:tblW w:w="1416" w:type="dxa"/>
        <w:tblLook w:val="04A0" w:firstRow="1" w:lastRow="0" w:firstColumn="1" w:lastColumn="0" w:noHBand="0" w:noVBand="1"/>
      </w:tblPr>
      <w:tblGrid>
        <w:gridCol w:w="1416"/>
      </w:tblGrid>
      <w:tr w:rsidR="00253E8C" w:rsidRPr="00253E8C" w14:paraId="74934371" w14:textId="77777777" w:rsidTr="00253E8C">
        <w:trPr>
          <w:trHeight w:val="398"/>
        </w:trPr>
        <w:tc>
          <w:tcPr>
            <w:tcW w:w="1416" w:type="dxa"/>
          </w:tcPr>
          <w:p w14:paraId="2CBD4881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DETALLE_FACTURA</w:t>
            </w:r>
          </w:p>
        </w:tc>
      </w:tr>
      <w:tr w:rsidR="00253E8C" w:rsidRPr="00253E8C" w14:paraId="24223661" w14:textId="77777777" w:rsidTr="00253E8C">
        <w:trPr>
          <w:trHeight w:val="398"/>
        </w:trPr>
        <w:tc>
          <w:tcPr>
            <w:tcW w:w="1416" w:type="dxa"/>
            <w:vAlign w:val="bottom"/>
          </w:tcPr>
          <w:p w14:paraId="508F4A4C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COD_PRO</w:t>
            </w:r>
          </w:p>
        </w:tc>
      </w:tr>
      <w:tr w:rsidR="00253E8C" w:rsidRPr="00253E8C" w14:paraId="6BCEB7B5" w14:textId="77777777" w:rsidTr="00253E8C">
        <w:trPr>
          <w:trHeight w:val="398"/>
        </w:trPr>
        <w:tc>
          <w:tcPr>
            <w:tcW w:w="1416" w:type="dxa"/>
            <w:vAlign w:val="bottom"/>
          </w:tcPr>
          <w:p w14:paraId="4F8CE8E0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CANT_PROD</w:t>
            </w:r>
          </w:p>
        </w:tc>
      </w:tr>
      <w:tr w:rsidR="00253E8C" w:rsidRPr="00253E8C" w14:paraId="36F8AFA6" w14:textId="77777777" w:rsidTr="00253E8C">
        <w:trPr>
          <w:trHeight w:val="398"/>
        </w:trPr>
        <w:tc>
          <w:tcPr>
            <w:tcW w:w="1416" w:type="dxa"/>
            <w:vAlign w:val="bottom"/>
          </w:tcPr>
          <w:p w14:paraId="746A8EE4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COD_DET_FAC</w:t>
            </w:r>
          </w:p>
        </w:tc>
      </w:tr>
      <w:tr w:rsidR="00253E8C" w:rsidRPr="00253E8C" w14:paraId="62D1ED64" w14:textId="77777777" w:rsidTr="00253E8C">
        <w:trPr>
          <w:trHeight w:val="398"/>
        </w:trPr>
        <w:tc>
          <w:tcPr>
            <w:tcW w:w="1416" w:type="dxa"/>
            <w:vAlign w:val="bottom"/>
          </w:tcPr>
          <w:p w14:paraId="7D773FA7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MONT_PROD</w:t>
            </w:r>
          </w:p>
        </w:tc>
      </w:tr>
      <w:tr w:rsidR="00253E8C" w:rsidRPr="00253E8C" w14:paraId="7DA30090" w14:textId="77777777" w:rsidTr="00253E8C">
        <w:trPr>
          <w:trHeight w:val="398"/>
        </w:trPr>
        <w:tc>
          <w:tcPr>
            <w:tcW w:w="1416" w:type="dxa"/>
            <w:vAlign w:val="bottom"/>
          </w:tcPr>
          <w:p w14:paraId="2A8CFBC2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NUM_FAC</w:t>
            </w:r>
          </w:p>
        </w:tc>
      </w:tr>
    </w:tbl>
    <w:tbl>
      <w:tblPr>
        <w:tblStyle w:val="Tablaconcuadrcula"/>
        <w:tblpPr w:leftFromText="141" w:rightFromText="141" w:vertAnchor="text" w:horzAnchor="page" w:tblpX="3256" w:tblpY="103"/>
        <w:tblW w:w="1184" w:type="dxa"/>
        <w:tblLook w:val="04A0" w:firstRow="1" w:lastRow="0" w:firstColumn="1" w:lastColumn="0" w:noHBand="0" w:noVBand="1"/>
      </w:tblPr>
      <w:tblGrid>
        <w:gridCol w:w="1184"/>
      </w:tblGrid>
      <w:tr w:rsidR="00253E8C" w:rsidRPr="00253E8C" w14:paraId="41D6223B" w14:textId="77777777" w:rsidTr="00253E8C">
        <w:trPr>
          <w:trHeight w:val="321"/>
        </w:trPr>
        <w:tc>
          <w:tcPr>
            <w:tcW w:w="1184" w:type="dxa"/>
          </w:tcPr>
          <w:p w14:paraId="2EA66DFC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PROVEEDOR</w:t>
            </w:r>
          </w:p>
        </w:tc>
      </w:tr>
      <w:tr w:rsidR="00253E8C" w:rsidRPr="00D10A89" w14:paraId="500C1304" w14:textId="77777777" w:rsidTr="00253E8C">
        <w:trPr>
          <w:trHeight w:val="321"/>
        </w:trPr>
        <w:tc>
          <w:tcPr>
            <w:tcW w:w="1184" w:type="dxa"/>
            <w:vAlign w:val="bottom"/>
          </w:tcPr>
          <w:p w14:paraId="4EEC086D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COD_PROV</w:t>
            </w:r>
          </w:p>
        </w:tc>
      </w:tr>
      <w:tr w:rsidR="00253E8C" w:rsidRPr="00D10A89" w14:paraId="5EF63C43" w14:textId="77777777" w:rsidTr="00253E8C">
        <w:trPr>
          <w:trHeight w:val="321"/>
        </w:trPr>
        <w:tc>
          <w:tcPr>
            <w:tcW w:w="1184" w:type="dxa"/>
            <w:vAlign w:val="bottom"/>
          </w:tcPr>
          <w:p w14:paraId="7A425CFD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NOMB_PROV</w:t>
            </w:r>
          </w:p>
        </w:tc>
      </w:tr>
      <w:tr w:rsidR="00253E8C" w:rsidRPr="00D10A89" w14:paraId="76959E1A" w14:textId="77777777" w:rsidTr="00253E8C">
        <w:trPr>
          <w:trHeight w:val="321"/>
        </w:trPr>
        <w:tc>
          <w:tcPr>
            <w:tcW w:w="1184" w:type="dxa"/>
            <w:vAlign w:val="bottom"/>
          </w:tcPr>
          <w:p w14:paraId="2772B4FA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TELF_PROV</w:t>
            </w:r>
          </w:p>
        </w:tc>
      </w:tr>
      <w:tr w:rsidR="00253E8C" w:rsidRPr="00D10A89" w14:paraId="660CA98C" w14:textId="77777777" w:rsidTr="00253E8C">
        <w:trPr>
          <w:trHeight w:val="321"/>
        </w:trPr>
        <w:tc>
          <w:tcPr>
            <w:tcW w:w="1184" w:type="dxa"/>
            <w:vAlign w:val="bottom"/>
          </w:tcPr>
          <w:p w14:paraId="64DF4FFE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CORREO_PROV</w:t>
            </w:r>
          </w:p>
        </w:tc>
      </w:tr>
      <w:tr w:rsidR="00253E8C" w:rsidRPr="00D10A89" w14:paraId="1105FB7F" w14:textId="77777777" w:rsidTr="00253E8C">
        <w:trPr>
          <w:trHeight w:val="321"/>
        </w:trPr>
        <w:tc>
          <w:tcPr>
            <w:tcW w:w="1184" w:type="dxa"/>
            <w:vAlign w:val="bottom"/>
          </w:tcPr>
          <w:p w14:paraId="0ED15DBE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DIR_PROVE</w:t>
            </w:r>
          </w:p>
        </w:tc>
      </w:tr>
    </w:tbl>
    <w:tbl>
      <w:tblPr>
        <w:tblStyle w:val="Tablaconcuadrcula"/>
        <w:tblpPr w:leftFromText="141" w:rightFromText="141" w:vertAnchor="text" w:horzAnchor="page" w:tblpX="4561" w:tblpY="118"/>
        <w:tblW w:w="1079" w:type="dxa"/>
        <w:tblLook w:val="04A0" w:firstRow="1" w:lastRow="0" w:firstColumn="1" w:lastColumn="0" w:noHBand="0" w:noVBand="1"/>
      </w:tblPr>
      <w:tblGrid>
        <w:gridCol w:w="1079"/>
      </w:tblGrid>
      <w:tr w:rsidR="00253E8C" w:rsidRPr="00253E8C" w14:paraId="7EEED2AA" w14:textId="77777777" w:rsidTr="00253E8C">
        <w:trPr>
          <w:trHeight w:val="338"/>
        </w:trPr>
        <w:tc>
          <w:tcPr>
            <w:tcW w:w="1079" w:type="dxa"/>
          </w:tcPr>
          <w:p w14:paraId="669861DA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CATEGORIA</w:t>
            </w:r>
          </w:p>
        </w:tc>
      </w:tr>
      <w:tr w:rsidR="00253E8C" w:rsidRPr="00D10A89" w14:paraId="57525EAB" w14:textId="77777777" w:rsidTr="00253E8C">
        <w:trPr>
          <w:trHeight w:val="338"/>
        </w:trPr>
        <w:tc>
          <w:tcPr>
            <w:tcW w:w="1079" w:type="dxa"/>
            <w:vAlign w:val="bottom"/>
          </w:tcPr>
          <w:p w14:paraId="2B14C83C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COD_CAT</w:t>
            </w:r>
          </w:p>
        </w:tc>
      </w:tr>
      <w:tr w:rsidR="00253E8C" w:rsidRPr="00D10A89" w14:paraId="2E6D1AF7" w14:textId="77777777" w:rsidTr="00253E8C">
        <w:trPr>
          <w:trHeight w:val="338"/>
        </w:trPr>
        <w:tc>
          <w:tcPr>
            <w:tcW w:w="1079" w:type="dxa"/>
            <w:vAlign w:val="bottom"/>
          </w:tcPr>
          <w:p w14:paraId="0E069ACB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DESCP_CAT</w:t>
            </w:r>
          </w:p>
        </w:tc>
      </w:tr>
      <w:tr w:rsidR="00253E8C" w:rsidRPr="00D10A89" w14:paraId="4576ED6A" w14:textId="77777777" w:rsidTr="00253E8C">
        <w:trPr>
          <w:trHeight w:val="338"/>
        </w:trPr>
        <w:tc>
          <w:tcPr>
            <w:tcW w:w="1079" w:type="dxa"/>
            <w:vAlign w:val="bottom"/>
          </w:tcPr>
          <w:p w14:paraId="2AB03891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NOMB_CAT</w:t>
            </w:r>
          </w:p>
        </w:tc>
      </w:tr>
    </w:tbl>
    <w:tbl>
      <w:tblPr>
        <w:tblStyle w:val="Tablaconcuadrcula"/>
        <w:tblpPr w:leftFromText="141" w:rightFromText="141" w:vertAnchor="text" w:horzAnchor="page" w:tblpX="6031" w:tblpY="103"/>
        <w:tblW w:w="830" w:type="dxa"/>
        <w:tblLook w:val="04A0" w:firstRow="1" w:lastRow="0" w:firstColumn="1" w:lastColumn="0" w:noHBand="0" w:noVBand="1"/>
      </w:tblPr>
      <w:tblGrid>
        <w:gridCol w:w="830"/>
      </w:tblGrid>
      <w:tr w:rsidR="00253E8C" w:rsidRPr="00253E8C" w14:paraId="11F7B1AB" w14:textId="77777777" w:rsidTr="00253E8C">
        <w:trPr>
          <w:trHeight w:val="365"/>
        </w:trPr>
        <w:tc>
          <w:tcPr>
            <w:tcW w:w="830" w:type="dxa"/>
          </w:tcPr>
          <w:p w14:paraId="7044943C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 xml:space="preserve">MARCA </w:t>
            </w:r>
          </w:p>
        </w:tc>
      </w:tr>
      <w:tr w:rsidR="00253E8C" w:rsidRPr="00D10A89" w14:paraId="31A29295" w14:textId="77777777" w:rsidTr="00253E8C">
        <w:trPr>
          <w:trHeight w:val="365"/>
        </w:trPr>
        <w:tc>
          <w:tcPr>
            <w:tcW w:w="830" w:type="dxa"/>
            <w:vAlign w:val="bottom"/>
          </w:tcPr>
          <w:p w14:paraId="6667A7F0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 xml:space="preserve"> COD_MAR</w:t>
            </w:r>
          </w:p>
        </w:tc>
      </w:tr>
      <w:tr w:rsidR="00253E8C" w:rsidRPr="00D10A89" w14:paraId="18FC9A76" w14:textId="77777777" w:rsidTr="00253E8C">
        <w:trPr>
          <w:trHeight w:val="365"/>
        </w:trPr>
        <w:tc>
          <w:tcPr>
            <w:tcW w:w="830" w:type="dxa"/>
            <w:vAlign w:val="bottom"/>
          </w:tcPr>
          <w:p w14:paraId="44DE234A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NOM_MAR</w:t>
            </w:r>
          </w:p>
        </w:tc>
      </w:tr>
    </w:tbl>
    <w:tbl>
      <w:tblPr>
        <w:tblStyle w:val="Tablaconcuadrcula"/>
        <w:tblpPr w:leftFromText="141" w:rightFromText="141" w:vertAnchor="text" w:horzAnchor="page" w:tblpX="7051" w:tblpY="103"/>
        <w:tblW w:w="1169" w:type="dxa"/>
        <w:tblLook w:val="04A0" w:firstRow="1" w:lastRow="0" w:firstColumn="1" w:lastColumn="0" w:noHBand="0" w:noVBand="1"/>
      </w:tblPr>
      <w:tblGrid>
        <w:gridCol w:w="1169"/>
      </w:tblGrid>
      <w:tr w:rsidR="00253E8C" w:rsidRPr="00253E8C" w14:paraId="4D2F7C7B" w14:textId="77777777" w:rsidTr="00253E8C">
        <w:trPr>
          <w:trHeight w:val="288"/>
        </w:trPr>
        <w:tc>
          <w:tcPr>
            <w:tcW w:w="1169" w:type="dxa"/>
          </w:tcPr>
          <w:p w14:paraId="4702B03A" w14:textId="77777777" w:rsidR="00253E8C" w:rsidRPr="00253E8C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INVENTARIO</w:t>
            </w:r>
          </w:p>
        </w:tc>
      </w:tr>
      <w:tr w:rsidR="00253E8C" w:rsidRPr="00D10A89" w14:paraId="4A77C285" w14:textId="77777777" w:rsidTr="00253E8C">
        <w:trPr>
          <w:trHeight w:val="288"/>
        </w:trPr>
        <w:tc>
          <w:tcPr>
            <w:tcW w:w="1169" w:type="dxa"/>
            <w:vAlign w:val="bottom"/>
          </w:tcPr>
          <w:p w14:paraId="31C76B9A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COD_PROD</w:t>
            </w:r>
          </w:p>
        </w:tc>
      </w:tr>
      <w:tr w:rsidR="00253E8C" w:rsidRPr="00D10A89" w14:paraId="735D10AB" w14:textId="77777777" w:rsidTr="00253E8C">
        <w:trPr>
          <w:trHeight w:val="288"/>
        </w:trPr>
        <w:tc>
          <w:tcPr>
            <w:tcW w:w="1169" w:type="dxa"/>
            <w:vAlign w:val="bottom"/>
          </w:tcPr>
          <w:p w14:paraId="6F6E3E68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COD_INV</w:t>
            </w:r>
          </w:p>
        </w:tc>
      </w:tr>
      <w:tr w:rsidR="00253E8C" w:rsidRPr="00D10A89" w14:paraId="69141C51" w14:textId="77777777" w:rsidTr="00253E8C">
        <w:trPr>
          <w:trHeight w:val="288"/>
        </w:trPr>
        <w:tc>
          <w:tcPr>
            <w:tcW w:w="1169" w:type="dxa"/>
            <w:vAlign w:val="bottom"/>
          </w:tcPr>
          <w:p w14:paraId="545557BF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UNI_PROD</w:t>
            </w:r>
          </w:p>
        </w:tc>
      </w:tr>
      <w:tr w:rsidR="00253E8C" w:rsidRPr="00D10A89" w14:paraId="6881EC9A" w14:textId="77777777" w:rsidTr="00253E8C">
        <w:trPr>
          <w:trHeight w:val="288"/>
        </w:trPr>
        <w:tc>
          <w:tcPr>
            <w:tcW w:w="1169" w:type="dxa"/>
            <w:vAlign w:val="bottom"/>
          </w:tcPr>
          <w:p w14:paraId="438F38C6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STOCK_INI</w:t>
            </w:r>
          </w:p>
        </w:tc>
      </w:tr>
      <w:tr w:rsidR="00253E8C" w:rsidRPr="00D10A89" w14:paraId="5DF703E6" w14:textId="77777777" w:rsidTr="00253E8C">
        <w:trPr>
          <w:trHeight w:val="288"/>
        </w:trPr>
        <w:tc>
          <w:tcPr>
            <w:tcW w:w="1169" w:type="dxa"/>
            <w:vAlign w:val="bottom"/>
          </w:tcPr>
          <w:p w14:paraId="5B5EC6A1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STOCK_ENT</w:t>
            </w:r>
          </w:p>
        </w:tc>
      </w:tr>
      <w:tr w:rsidR="00253E8C" w:rsidRPr="00D10A89" w14:paraId="661B3297" w14:textId="77777777" w:rsidTr="00253E8C">
        <w:trPr>
          <w:trHeight w:val="288"/>
        </w:trPr>
        <w:tc>
          <w:tcPr>
            <w:tcW w:w="1169" w:type="dxa"/>
            <w:vAlign w:val="bottom"/>
          </w:tcPr>
          <w:p w14:paraId="685D8098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STOCK_TOT</w:t>
            </w:r>
          </w:p>
        </w:tc>
      </w:tr>
      <w:tr w:rsidR="00253E8C" w:rsidRPr="00D10A89" w14:paraId="4A175F11" w14:textId="77777777" w:rsidTr="00253E8C">
        <w:trPr>
          <w:trHeight w:val="288"/>
        </w:trPr>
        <w:tc>
          <w:tcPr>
            <w:tcW w:w="1169" w:type="dxa"/>
            <w:vAlign w:val="bottom"/>
          </w:tcPr>
          <w:p w14:paraId="3C70AFDC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STOCK_SAL</w:t>
            </w:r>
          </w:p>
        </w:tc>
      </w:tr>
      <w:tr w:rsidR="00253E8C" w:rsidRPr="00D10A89" w14:paraId="072C314B" w14:textId="77777777" w:rsidTr="00253E8C">
        <w:trPr>
          <w:trHeight w:val="288"/>
        </w:trPr>
        <w:tc>
          <w:tcPr>
            <w:tcW w:w="1169" w:type="dxa"/>
            <w:vAlign w:val="bottom"/>
          </w:tcPr>
          <w:p w14:paraId="7DA6E856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STOCK_ACT</w:t>
            </w:r>
          </w:p>
        </w:tc>
      </w:tr>
      <w:tr w:rsidR="00253E8C" w:rsidRPr="00D10A89" w14:paraId="511AF6B9" w14:textId="77777777" w:rsidTr="00253E8C">
        <w:trPr>
          <w:trHeight w:val="288"/>
        </w:trPr>
        <w:tc>
          <w:tcPr>
            <w:tcW w:w="1169" w:type="dxa"/>
            <w:vAlign w:val="bottom"/>
          </w:tcPr>
          <w:p w14:paraId="456BBC13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PREC_ UNIT</w:t>
            </w:r>
          </w:p>
        </w:tc>
      </w:tr>
      <w:tr w:rsidR="00253E8C" w:rsidRPr="00D10A89" w14:paraId="206C93C1" w14:textId="77777777" w:rsidTr="00253E8C">
        <w:trPr>
          <w:trHeight w:val="288"/>
        </w:trPr>
        <w:tc>
          <w:tcPr>
            <w:tcW w:w="1169" w:type="dxa"/>
            <w:vAlign w:val="bottom"/>
          </w:tcPr>
          <w:p w14:paraId="1277FE89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VAL_TOTAL</w:t>
            </w:r>
          </w:p>
        </w:tc>
      </w:tr>
      <w:tr w:rsidR="00253E8C" w:rsidRPr="00D10A89" w14:paraId="7562B554" w14:textId="77777777" w:rsidTr="00253E8C">
        <w:trPr>
          <w:trHeight w:val="288"/>
        </w:trPr>
        <w:tc>
          <w:tcPr>
            <w:tcW w:w="1169" w:type="dxa"/>
            <w:vAlign w:val="bottom"/>
          </w:tcPr>
          <w:p w14:paraId="006D1F9F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COD_PROV</w:t>
            </w:r>
          </w:p>
        </w:tc>
      </w:tr>
      <w:tr w:rsidR="00253E8C" w:rsidRPr="00D10A89" w14:paraId="557A03E3" w14:textId="77777777" w:rsidTr="00253E8C">
        <w:trPr>
          <w:trHeight w:val="288"/>
        </w:trPr>
        <w:tc>
          <w:tcPr>
            <w:tcW w:w="1169" w:type="dxa"/>
            <w:vAlign w:val="bottom"/>
          </w:tcPr>
          <w:p w14:paraId="66D35BEA" w14:textId="77777777" w:rsidR="00253E8C" w:rsidRPr="00D10A89" w:rsidRDefault="00253E8C" w:rsidP="00253E8C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FEC_ULT_AC</w:t>
            </w:r>
          </w:p>
        </w:tc>
      </w:tr>
    </w:tbl>
    <w:tbl>
      <w:tblPr>
        <w:tblStyle w:val="Tablaconcuadrcula"/>
        <w:tblpPr w:leftFromText="141" w:rightFromText="141" w:vertAnchor="text" w:horzAnchor="page" w:tblpX="8836" w:tblpY="58"/>
        <w:tblW w:w="870" w:type="dxa"/>
        <w:tblLook w:val="04A0" w:firstRow="1" w:lastRow="0" w:firstColumn="1" w:lastColumn="0" w:noHBand="0" w:noVBand="1"/>
      </w:tblPr>
      <w:tblGrid>
        <w:gridCol w:w="870"/>
      </w:tblGrid>
      <w:tr w:rsidR="00253E8C" w:rsidRPr="00253E8C" w14:paraId="77B9DEDB" w14:textId="77777777" w:rsidTr="001B4C10">
        <w:trPr>
          <w:trHeight w:val="403"/>
        </w:trPr>
        <w:tc>
          <w:tcPr>
            <w:tcW w:w="870" w:type="dxa"/>
          </w:tcPr>
          <w:p w14:paraId="552496CB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fACTURA</w:t>
            </w:r>
          </w:p>
        </w:tc>
      </w:tr>
      <w:tr w:rsidR="00253E8C" w:rsidRPr="00253E8C" w14:paraId="231D6C00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30A77417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 EMP</w:t>
            </w:r>
          </w:p>
        </w:tc>
      </w:tr>
      <w:tr w:rsidR="00253E8C" w:rsidRPr="00253E8C" w14:paraId="33AD6441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3AC50714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NUM FACT</w:t>
            </w:r>
          </w:p>
        </w:tc>
      </w:tr>
      <w:tr w:rsidR="00253E8C" w:rsidRPr="00253E8C" w14:paraId="7F91E8DA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1DEBF139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FEC_EMI</w:t>
            </w:r>
          </w:p>
        </w:tc>
      </w:tr>
      <w:tr w:rsidR="00253E8C" w:rsidRPr="00253E8C" w14:paraId="3A4B94A1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1B9EE889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 CLI</w:t>
            </w:r>
          </w:p>
        </w:tc>
      </w:tr>
      <w:tr w:rsidR="00253E8C" w:rsidRPr="00253E8C" w14:paraId="71D512F8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0091BB8F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COND_VTA</w:t>
            </w:r>
          </w:p>
        </w:tc>
      </w:tr>
      <w:tr w:rsidR="00253E8C" w:rsidRPr="00253E8C" w14:paraId="0AEC0748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1645B2E0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IMPTO</w:t>
            </w:r>
          </w:p>
        </w:tc>
      </w:tr>
      <w:tr w:rsidR="00253E8C" w:rsidRPr="00253E8C" w14:paraId="7CBAE064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1BE008B6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DESC</w:t>
            </w:r>
          </w:p>
        </w:tc>
      </w:tr>
      <w:tr w:rsidR="00253E8C" w:rsidRPr="00253E8C" w14:paraId="211E471E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283F57F6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SUBTOT</w:t>
            </w:r>
          </w:p>
        </w:tc>
      </w:tr>
      <w:tr w:rsidR="00253E8C" w:rsidRPr="00253E8C" w14:paraId="572A01AB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219B2011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COS_ENV</w:t>
            </w:r>
          </w:p>
        </w:tc>
      </w:tr>
      <w:tr w:rsidR="00253E8C" w:rsidRPr="00253E8C" w14:paraId="614C3C5B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018EE0A1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DES_SUB</w:t>
            </w:r>
          </w:p>
        </w:tc>
      </w:tr>
      <w:tr w:rsidR="00253E8C" w:rsidRPr="00253E8C" w14:paraId="541E1406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44B44DEB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TASA_IMP</w:t>
            </w:r>
          </w:p>
        </w:tc>
      </w:tr>
      <w:tr w:rsidR="00253E8C" w:rsidRPr="00253E8C" w14:paraId="29469EF3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20F31A59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OTRO</w:t>
            </w:r>
          </w:p>
        </w:tc>
      </w:tr>
      <w:tr w:rsidR="00253E8C" w:rsidRPr="00253E8C" w14:paraId="3904941F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154CA938" w14:textId="77777777" w:rsidR="00253E8C" w:rsidRPr="00253E8C" w:rsidRDefault="00253E8C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b w:val="0"/>
                <w:bCs/>
                <w:i/>
                <w:iCs/>
                <w:sz w:val="12"/>
                <w:szCs w:val="6"/>
                <w:lang w:val="es-PE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TOTAL</w:t>
            </w:r>
          </w:p>
        </w:tc>
      </w:tr>
    </w:tbl>
    <w:tbl>
      <w:tblPr>
        <w:tblStyle w:val="Tablaconcuadrcula"/>
        <w:tblpPr w:leftFromText="141" w:rightFromText="141" w:vertAnchor="text" w:horzAnchor="page" w:tblpX="9856" w:tblpY="58"/>
        <w:tblW w:w="989" w:type="dxa"/>
        <w:tblLook w:val="04A0" w:firstRow="1" w:lastRow="0" w:firstColumn="1" w:lastColumn="0" w:noHBand="0" w:noVBand="1"/>
      </w:tblPr>
      <w:tblGrid>
        <w:gridCol w:w="989"/>
      </w:tblGrid>
      <w:tr w:rsidR="001B4C10" w:rsidRPr="00253E8C" w14:paraId="75F85B45" w14:textId="77777777" w:rsidTr="001B4C10">
        <w:trPr>
          <w:trHeight w:val="313"/>
        </w:trPr>
        <w:tc>
          <w:tcPr>
            <w:tcW w:w="989" w:type="dxa"/>
          </w:tcPr>
          <w:p w14:paraId="761DF2CB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PRODUCTO</w:t>
            </w:r>
          </w:p>
        </w:tc>
      </w:tr>
      <w:tr w:rsidR="001B4C10" w:rsidRPr="00D10A89" w14:paraId="458E2625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53D24AD8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COD_PROD</w:t>
            </w:r>
          </w:p>
        </w:tc>
      </w:tr>
      <w:tr w:rsidR="001B4C10" w:rsidRPr="00D10A89" w14:paraId="1739E2A1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795A45EF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NOM_PROD</w:t>
            </w:r>
          </w:p>
        </w:tc>
      </w:tr>
      <w:tr w:rsidR="001B4C10" w:rsidRPr="00D10A89" w14:paraId="06955E5F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22B7F742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COD_MAR</w:t>
            </w:r>
          </w:p>
        </w:tc>
      </w:tr>
      <w:tr w:rsidR="001B4C10" w:rsidRPr="00D10A89" w14:paraId="0539B292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2B520940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PES_PROD</w:t>
            </w:r>
          </w:p>
        </w:tc>
      </w:tr>
      <w:tr w:rsidR="001B4C10" w:rsidRPr="00D10A89" w14:paraId="1ACF0F13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1184481C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TAM_PROD</w:t>
            </w:r>
          </w:p>
        </w:tc>
      </w:tr>
      <w:tr w:rsidR="001B4C10" w:rsidRPr="00D10A89" w14:paraId="5B8DAE22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14820886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COD_CAT</w:t>
            </w:r>
          </w:p>
        </w:tc>
      </w:tr>
      <w:tr w:rsidR="001B4C10" w:rsidRPr="00D10A89" w14:paraId="678C393B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655E23B1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COD_PROV</w:t>
            </w:r>
          </w:p>
        </w:tc>
      </w:tr>
    </w:tbl>
    <w:p w14:paraId="61050B82" w14:textId="28327909" w:rsidR="00253E8C" w:rsidRDefault="00253E8C" w:rsidP="00440AFC"/>
    <w:p w14:paraId="63DBE3E0" w14:textId="5DE0EC40" w:rsidR="00253E8C" w:rsidRDefault="00253E8C" w:rsidP="00440AFC"/>
    <w:p w14:paraId="0A91CF6B" w14:textId="04E244E5" w:rsidR="00253E8C" w:rsidRDefault="00253E8C" w:rsidP="00440AFC"/>
    <w:p w14:paraId="7779A9D4" w14:textId="6FBE66CA" w:rsidR="00253E8C" w:rsidRDefault="00253E8C" w:rsidP="00440AFC"/>
    <w:p w14:paraId="767A4C3D" w14:textId="4F92A36B" w:rsidR="00253E8C" w:rsidRDefault="00253E8C" w:rsidP="00440AFC"/>
    <w:p w14:paraId="47942E17" w14:textId="2A3F234F" w:rsidR="00253E8C" w:rsidRDefault="00253E8C" w:rsidP="00440AFC"/>
    <w:p w14:paraId="533A5AA6" w14:textId="2EAD2E6C" w:rsidR="00253E8C" w:rsidRDefault="00253E8C" w:rsidP="00440AFC"/>
    <w:p w14:paraId="44DAB465" w14:textId="5E66BA24" w:rsidR="00253E8C" w:rsidRDefault="00253E8C" w:rsidP="00440AFC"/>
    <w:p w14:paraId="25FFDB42" w14:textId="6C38242B" w:rsidR="00253E8C" w:rsidRDefault="00253E8C" w:rsidP="00440AFC"/>
    <w:p w14:paraId="40D084A0" w14:textId="6D37175D" w:rsidR="00253E8C" w:rsidRDefault="00253E8C" w:rsidP="00440AFC"/>
    <w:p w14:paraId="72C0640A" w14:textId="3974CB12" w:rsidR="00440AFC" w:rsidRPr="00440AFC" w:rsidRDefault="00440AFC" w:rsidP="00440AFC"/>
    <w:p w14:paraId="59CAC2FA" w14:textId="67CECB9C" w:rsidR="00476585" w:rsidRDefault="00476585" w:rsidP="00476585">
      <w:bookmarkStart w:id="14" w:name="_Toc89224935"/>
      <w:bookmarkStart w:id="15" w:name="_Toc199424702"/>
    </w:p>
    <w:p w14:paraId="52A6C7A9" w14:textId="1838F9BD" w:rsidR="00440AFC" w:rsidRDefault="00440AFC" w:rsidP="00476585"/>
    <w:p w14:paraId="63468C3D" w14:textId="77777777" w:rsidR="00440AFC" w:rsidRPr="00476585" w:rsidRDefault="00440AFC" w:rsidP="00476585"/>
    <w:bookmarkEnd w:id="14"/>
    <w:bookmarkEnd w:id="15"/>
    <w:p w14:paraId="247EE4F1" w14:textId="72CAEADA" w:rsidR="00476585" w:rsidRDefault="00476585" w:rsidP="00476585">
      <w:pPr>
        <w:pStyle w:val="Ttulo1"/>
        <w:numPr>
          <w:ilvl w:val="0"/>
          <w:numId w:val="0"/>
        </w:numPr>
        <w:shd w:val="clear" w:color="auto" w:fill="auto"/>
        <w:spacing w:line="240" w:lineRule="auto"/>
        <w:ind w:left="3551" w:hanging="432"/>
        <w:rPr>
          <w:rFonts w:ascii="Muller Bold" w:hAnsi="Muller Bold" w:cs="Tahoma"/>
          <w:b w:val="0"/>
          <w:bCs/>
          <w:sz w:val="20"/>
        </w:rPr>
      </w:pPr>
    </w:p>
    <w:p w14:paraId="3321B0CB" w14:textId="77777777" w:rsidR="00476585" w:rsidRDefault="00476585" w:rsidP="00476585"/>
    <w:p w14:paraId="2E881AE9" w14:textId="77777777" w:rsidR="00476585" w:rsidRDefault="00476585" w:rsidP="00476585"/>
    <w:p w14:paraId="367D3B34" w14:textId="0435978E" w:rsidR="001742CE" w:rsidRDefault="001742CE" w:rsidP="00476585"/>
    <w:p w14:paraId="7D551C91" w14:textId="3336A4C4" w:rsidR="001742CE" w:rsidRDefault="001742CE" w:rsidP="00476585"/>
    <w:p w14:paraId="4535EF58" w14:textId="40C58CE5" w:rsidR="001742CE" w:rsidRDefault="001742CE" w:rsidP="00476585"/>
    <w:p w14:paraId="412BE8CC" w14:textId="49053C5F" w:rsidR="001742CE" w:rsidRDefault="001742CE" w:rsidP="00476585"/>
    <w:p w14:paraId="4C8EAE2E" w14:textId="51615A6B" w:rsidR="001742CE" w:rsidRDefault="001742CE" w:rsidP="00476585"/>
    <w:p w14:paraId="18BCECE9" w14:textId="6D2E1D24" w:rsidR="00476585" w:rsidRDefault="00476585" w:rsidP="00476585"/>
    <w:p w14:paraId="22D96416" w14:textId="77A18BE6" w:rsidR="00476585" w:rsidRDefault="00476585" w:rsidP="00476585"/>
    <w:p w14:paraId="08E177BD" w14:textId="77777777" w:rsidR="00476585" w:rsidRDefault="00476585" w:rsidP="00476585"/>
    <w:p w14:paraId="4CBB35AC" w14:textId="77777777" w:rsidR="00476585" w:rsidRDefault="00476585" w:rsidP="00476585"/>
    <w:p w14:paraId="4506E12C" w14:textId="77777777" w:rsidR="00476585" w:rsidRDefault="00476585" w:rsidP="00476585"/>
    <w:p w14:paraId="33F93F15" w14:textId="77777777" w:rsidR="00440AFC" w:rsidRDefault="00440AFC" w:rsidP="00476585"/>
    <w:p w14:paraId="7BF5EA42" w14:textId="77777777" w:rsidR="00440AFC" w:rsidRDefault="00440AFC" w:rsidP="00476585"/>
    <w:p w14:paraId="2428D9D1" w14:textId="77777777" w:rsidR="00440AFC" w:rsidRDefault="00440AFC" w:rsidP="00476585"/>
    <w:p w14:paraId="4E38F9DF" w14:textId="77777777" w:rsidR="00440AFC" w:rsidRDefault="00440AFC" w:rsidP="00476585"/>
    <w:p w14:paraId="7AD6BCC5" w14:textId="3DB013A1" w:rsidR="00440AFC" w:rsidRDefault="00440AFC" w:rsidP="00476585"/>
    <w:p w14:paraId="26EDE440" w14:textId="5E8A2BB3" w:rsidR="00253E8C" w:rsidRDefault="00253E8C" w:rsidP="00476585"/>
    <w:p w14:paraId="75BB651D" w14:textId="312309BD" w:rsidR="001B4C10" w:rsidRDefault="001B4C10" w:rsidP="00476585"/>
    <w:p w14:paraId="28396969" w14:textId="3D8D9B24" w:rsidR="001B4C10" w:rsidRDefault="001B4C10" w:rsidP="00476585"/>
    <w:p w14:paraId="7C857E2E" w14:textId="28469D34" w:rsidR="001B4C10" w:rsidRDefault="001B4C10" w:rsidP="00476585"/>
    <w:p w14:paraId="38099C59" w14:textId="63BFCE9B" w:rsidR="001B4C10" w:rsidRDefault="001B4C10" w:rsidP="00476585"/>
    <w:p w14:paraId="50660D10" w14:textId="76100935" w:rsidR="001B4C10" w:rsidRDefault="001B4C10" w:rsidP="00476585"/>
    <w:p w14:paraId="603E33C2" w14:textId="4D547CE8" w:rsidR="001B4C10" w:rsidRDefault="001B4C10" w:rsidP="00476585"/>
    <w:p w14:paraId="3D48AB8B" w14:textId="77777777" w:rsidR="001B4C10" w:rsidRDefault="001B4C10" w:rsidP="00476585"/>
    <w:p w14:paraId="145B9D91" w14:textId="19B87A27" w:rsidR="00253E8C" w:rsidRDefault="00253E8C" w:rsidP="00476585"/>
    <w:p w14:paraId="5532DFAA" w14:textId="00933C30" w:rsidR="00253E8C" w:rsidRDefault="00253E8C" w:rsidP="00476585"/>
    <w:p w14:paraId="2B78B509" w14:textId="50C5EB91" w:rsidR="001B4C10" w:rsidRDefault="001B4C10" w:rsidP="00476585"/>
    <w:p w14:paraId="53EB0216" w14:textId="1ED66097" w:rsidR="001B4C10" w:rsidRDefault="001B4C10" w:rsidP="00476585">
      <w:r>
        <w:rPr>
          <w:rFonts w:ascii="Muller Bold" w:hAnsi="Muller Bold" w:cs="Tahoma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44553A" wp14:editId="558659C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990850" cy="257175"/>
                <wp:effectExtent l="0" t="0" r="19050" b="2857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07095" w14:textId="0E118FA0" w:rsidR="001B4C10" w:rsidRPr="00253E8C" w:rsidRDefault="001B4C10" w:rsidP="001B4C10">
                            <w:pPr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3FORMA DE NORMALIZACION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4553A" id="Cuadro de texto 14" o:spid="_x0000_s1032" type="#_x0000_t202" style="position:absolute;left:0;text-align:left;margin-left:0;margin-top:0;width:235.5pt;height:20.25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" fillcolor="white [3201]" strokeweight=".5pt">
                <v:textbox>
                  <w:txbxContent>
                    <w:p w14:paraId="03207095" w14:textId="0E118FA0" w:rsidR="001B4C10" w:rsidRPr="00253E8C" w:rsidRDefault="001B4C10" w:rsidP="001B4C10">
                      <w:pPr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3FORMA DE NORMALIZACION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103750" w14:textId="7826D7BE" w:rsidR="001B4C10" w:rsidRDefault="001B4C10" w:rsidP="00476585"/>
    <w:p w14:paraId="052F9282" w14:textId="0D1429B8" w:rsidR="001B4C10" w:rsidRDefault="001B4C10" w:rsidP="00476585"/>
    <w:p w14:paraId="59913CED" w14:textId="77777777" w:rsidR="001B4C10" w:rsidRDefault="001B4C10" w:rsidP="00476585"/>
    <w:p w14:paraId="1B14CCD3" w14:textId="77777777" w:rsidR="00440AFC" w:rsidRDefault="00440AFC" w:rsidP="00476585"/>
    <w:tbl>
      <w:tblPr>
        <w:tblStyle w:val="Tablaconcuadrcula"/>
        <w:tblpPr w:leftFromText="141" w:rightFromText="141" w:vertAnchor="text" w:horzAnchor="margin" w:tblpXSpec="right" w:tblpY="906"/>
        <w:tblW w:w="989" w:type="dxa"/>
        <w:tblLook w:val="04A0" w:firstRow="1" w:lastRow="0" w:firstColumn="1" w:lastColumn="0" w:noHBand="0" w:noVBand="1"/>
      </w:tblPr>
      <w:tblGrid>
        <w:gridCol w:w="989"/>
      </w:tblGrid>
      <w:tr w:rsidR="001B4C10" w:rsidRPr="00253E8C" w14:paraId="02C44DB7" w14:textId="77777777" w:rsidTr="001B4C10">
        <w:trPr>
          <w:trHeight w:val="313"/>
        </w:trPr>
        <w:tc>
          <w:tcPr>
            <w:tcW w:w="989" w:type="dxa"/>
          </w:tcPr>
          <w:p w14:paraId="677EB3CA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PRODUCTO</w:t>
            </w:r>
          </w:p>
        </w:tc>
      </w:tr>
      <w:tr w:rsidR="001B4C10" w:rsidRPr="00D10A89" w14:paraId="7689A102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3FE60639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COD_PROD</w:t>
            </w:r>
          </w:p>
        </w:tc>
      </w:tr>
      <w:tr w:rsidR="001B4C10" w:rsidRPr="00D10A89" w14:paraId="32064624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18F2B494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NOM_PROD</w:t>
            </w:r>
          </w:p>
        </w:tc>
      </w:tr>
      <w:tr w:rsidR="001B4C10" w:rsidRPr="00D10A89" w14:paraId="486EA73E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35BDABA5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COD_MAR</w:t>
            </w:r>
          </w:p>
        </w:tc>
      </w:tr>
      <w:tr w:rsidR="001B4C10" w:rsidRPr="00D10A89" w14:paraId="6398E0BE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5812C83E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PES_PROD</w:t>
            </w:r>
          </w:p>
        </w:tc>
      </w:tr>
      <w:tr w:rsidR="001B4C10" w:rsidRPr="00D10A89" w14:paraId="4CE12D27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7AF2BA47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TAM_PROD</w:t>
            </w:r>
          </w:p>
        </w:tc>
      </w:tr>
      <w:tr w:rsidR="001B4C10" w:rsidRPr="00D10A89" w14:paraId="675445DC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758E18A4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COD_CAT</w:t>
            </w:r>
          </w:p>
        </w:tc>
      </w:tr>
      <w:tr w:rsidR="001B4C10" w:rsidRPr="00D10A89" w14:paraId="1D74078C" w14:textId="77777777" w:rsidTr="001B4C10">
        <w:trPr>
          <w:trHeight w:val="313"/>
        </w:trPr>
        <w:tc>
          <w:tcPr>
            <w:tcW w:w="989" w:type="dxa"/>
            <w:vAlign w:val="bottom"/>
          </w:tcPr>
          <w:p w14:paraId="2708F38C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COD_PROV</w:t>
            </w:r>
          </w:p>
        </w:tc>
      </w:tr>
    </w:tbl>
    <w:tbl>
      <w:tblPr>
        <w:tblStyle w:val="Tablaconcuadrcula"/>
        <w:tblpPr w:leftFromText="141" w:rightFromText="141" w:vertAnchor="text" w:horzAnchor="page" w:tblpX="10621" w:tblpY="861"/>
        <w:tblW w:w="856" w:type="dxa"/>
        <w:tblLook w:val="04A0" w:firstRow="1" w:lastRow="0" w:firstColumn="1" w:lastColumn="0" w:noHBand="0" w:noVBand="1"/>
      </w:tblPr>
      <w:tblGrid>
        <w:gridCol w:w="856"/>
      </w:tblGrid>
      <w:tr w:rsidR="001B4C10" w:rsidRPr="00253E8C" w14:paraId="70AC2547" w14:textId="77777777" w:rsidTr="001B4C10">
        <w:trPr>
          <w:trHeight w:val="525"/>
        </w:trPr>
        <w:tc>
          <w:tcPr>
            <w:tcW w:w="856" w:type="dxa"/>
          </w:tcPr>
          <w:p w14:paraId="521AFEC1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CLIENTE</w:t>
            </w:r>
          </w:p>
        </w:tc>
      </w:tr>
      <w:tr w:rsidR="001B4C10" w:rsidRPr="00D10A89" w14:paraId="19C0E280" w14:textId="77777777" w:rsidTr="001B4C10">
        <w:trPr>
          <w:trHeight w:val="525"/>
        </w:trPr>
        <w:tc>
          <w:tcPr>
            <w:tcW w:w="856" w:type="dxa"/>
            <w:vAlign w:val="bottom"/>
          </w:tcPr>
          <w:p w14:paraId="171EF59A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 CLI</w:t>
            </w:r>
          </w:p>
        </w:tc>
      </w:tr>
      <w:tr w:rsidR="001B4C10" w:rsidRPr="00D10A89" w14:paraId="6E75979E" w14:textId="77777777" w:rsidTr="001B4C10">
        <w:trPr>
          <w:trHeight w:val="525"/>
        </w:trPr>
        <w:tc>
          <w:tcPr>
            <w:tcW w:w="856" w:type="dxa"/>
            <w:vAlign w:val="bottom"/>
          </w:tcPr>
          <w:p w14:paraId="17BDFBE7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DNI_CLI</w:t>
            </w:r>
          </w:p>
        </w:tc>
      </w:tr>
      <w:tr w:rsidR="001B4C10" w:rsidRPr="00D10A89" w14:paraId="1D802748" w14:textId="77777777" w:rsidTr="001B4C10">
        <w:trPr>
          <w:trHeight w:val="525"/>
        </w:trPr>
        <w:tc>
          <w:tcPr>
            <w:tcW w:w="856" w:type="dxa"/>
            <w:vAlign w:val="bottom"/>
          </w:tcPr>
          <w:p w14:paraId="30468C46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TEL_CLI</w:t>
            </w:r>
          </w:p>
        </w:tc>
      </w:tr>
      <w:tr w:rsidR="001B4C10" w:rsidRPr="00D10A89" w14:paraId="52CF908B" w14:textId="77777777" w:rsidTr="001B4C10">
        <w:trPr>
          <w:trHeight w:val="525"/>
        </w:trPr>
        <w:tc>
          <w:tcPr>
            <w:tcW w:w="856" w:type="dxa"/>
            <w:vAlign w:val="bottom"/>
          </w:tcPr>
          <w:p w14:paraId="586FC46E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DIR_CLI</w:t>
            </w:r>
          </w:p>
        </w:tc>
      </w:tr>
      <w:tr w:rsidR="001B4C10" w:rsidRPr="00D10A89" w14:paraId="293851FE" w14:textId="77777777" w:rsidTr="001B4C10">
        <w:trPr>
          <w:trHeight w:val="525"/>
        </w:trPr>
        <w:tc>
          <w:tcPr>
            <w:tcW w:w="856" w:type="dxa"/>
            <w:vAlign w:val="bottom"/>
          </w:tcPr>
          <w:p w14:paraId="7FE90380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NOM_CLI</w:t>
            </w:r>
          </w:p>
        </w:tc>
      </w:tr>
      <w:tr w:rsidR="001B4C10" w:rsidRPr="00D10A89" w14:paraId="68E3E124" w14:textId="77777777" w:rsidTr="001B4C10">
        <w:trPr>
          <w:trHeight w:val="525"/>
        </w:trPr>
        <w:tc>
          <w:tcPr>
            <w:tcW w:w="856" w:type="dxa"/>
            <w:vAlign w:val="bottom"/>
          </w:tcPr>
          <w:p w14:paraId="70AE46ED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COD_EMP</w:t>
            </w:r>
          </w:p>
        </w:tc>
      </w:tr>
      <w:tr w:rsidR="001B4C10" w:rsidRPr="00D10A89" w14:paraId="1E2CAB1D" w14:textId="77777777" w:rsidTr="001B4C10">
        <w:trPr>
          <w:trHeight w:val="525"/>
        </w:trPr>
        <w:tc>
          <w:tcPr>
            <w:tcW w:w="856" w:type="dxa"/>
            <w:vAlign w:val="bottom"/>
          </w:tcPr>
          <w:p w14:paraId="0941036A" w14:textId="77777777" w:rsidR="001B4C10" w:rsidRPr="00D10A89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COR_CLI</w:t>
            </w:r>
          </w:p>
        </w:tc>
      </w:tr>
    </w:tbl>
    <w:p w14:paraId="08028CDA" w14:textId="1433E18B" w:rsidR="00264544" w:rsidRDefault="00264544" w:rsidP="001B4C10">
      <w:pPr>
        <w:pStyle w:val="Ttulo2"/>
        <w:numPr>
          <w:ilvl w:val="0"/>
          <w:numId w:val="0"/>
        </w:numPr>
        <w:ind w:left="576"/>
        <w:rPr>
          <w:rFonts w:ascii="Muller Bold" w:hAnsi="Muller Bold" w:cs="Tahoma"/>
          <w:b w:val="0"/>
          <w:sz w:val="20"/>
        </w:rPr>
      </w:pPr>
    </w:p>
    <w:tbl>
      <w:tblPr>
        <w:tblStyle w:val="Tablaconcuadrcula"/>
        <w:tblpPr w:leftFromText="141" w:rightFromText="141" w:vertAnchor="text" w:horzAnchor="page" w:tblpX="286" w:tblpY="120"/>
        <w:tblW w:w="1197" w:type="dxa"/>
        <w:tblLook w:val="04A0" w:firstRow="1" w:lastRow="0" w:firstColumn="1" w:lastColumn="0" w:noHBand="0" w:noVBand="1"/>
      </w:tblPr>
      <w:tblGrid>
        <w:gridCol w:w="1197"/>
      </w:tblGrid>
      <w:tr w:rsidR="001B4C10" w:rsidRPr="00253E8C" w14:paraId="6F9A2B43" w14:textId="77777777" w:rsidTr="0070729B">
        <w:trPr>
          <w:trHeight w:val="336"/>
        </w:trPr>
        <w:tc>
          <w:tcPr>
            <w:tcW w:w="1197" w:type="dxa"/>
          </w:tcPr>
          <w:p w14:paraId="40148E0C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EMPRESA</w:t>
            </w:r>
          </w:p>
        </w:tc>
      </w:tr>
      <w:tr w:rsidR="001B4C10" w:rsidRPr="00253E8C" w14:paraId="6342FCA0" w14:textId="77777777" w:rsidTr="0070729B">
        <w:trPr>
          <w:trHeight w:val="336"/>
        </w:trPr>
        <w:tc>
          <w:tcPr>
            <w:tcW w:w="1197" w:type="dxa"/>
            <w:vAlign w:val="bottom"/>
          </w:tcPr>
          <w:p w14:paraId="087A9F6E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ind w:left="720" w:hanging="720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 EMP</w:t>
            </w:r>
          </w:p>
        </w:tc>
      </w:tr>
      <w:tr w:rsidR="001B4C10" w:rsidRPr="00253E8C" w14:paraId="5959D7F1" w14:textId="77777777" w:rsidTr="0070729B">
        <w:trPr>
          <w:trHeight w:val="336"/>
        </w:trPr>
        <w:tc>
          <w:tcPr>
            <w:tcW w:w="1197" w:type="dxa"/>
            <w:vAlign w:val="bottom"/>
          </w:tcPr>
          <w:p w14:paraId="1BE272C6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DIR_EMP</w:t>
            </w: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ab/>
            </w:r>
          </w:p>
        </w:tc>
      </w:tr>
      <w:tr w:rsidR="001B4C10" w:rsidRPr="00253E8C" w14:paraId="24F9B652" w14:textId="77777777" w:rsidTr="0070729B">
        <w:trPr>
          <w:trHeight w:val="336"/>
        </w:trPr>
        <w:tc>
          <w:tcPr>
            <w:tcW w:w="1197" w:type="dxa"/>
            <w:vAlign w:val="bottom"/>
          </w:tcPr>
          <w:p w14:paraId="66BE135D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COR_EMP</w:t>
            </w: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ab/>
            </w:r>
          </w:p>
        </w:tc>
      </w:tr>
      <w:tr w:rsidR="001B4C10" w:rsidRPr="00253E8C" w14:paraId="598DCA30" w14:textId="77777777" w:rsidTr="0070729B">
        <w:trPr>
          <w:trHeight w:val="336"/>
        </w:trPr>
        <w:tc>
          <w:tcPr>
            <w:tcW w:w="1197" w:type="dxa"/>
            <w:vAlign w:val="bottom"/>
          </w:tcPr>
          <w:p w14:paraId="1AD431F8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TELEF_EMP</w:t>
            </w:r>
          </w:p>
        </w:tc>
      </w:tr>
      <w:tr w:rsidR="001B4C10" w:rsidRPr="00253E8C" w14:paraId="21FDD15E" w14:textId="77777777" w:rsidTr="0070729B">
        <w:trPr>
          <w:trHeight w:val="336"/>
        </w:trPr>
        <w:tc>
          <w:tcPr>
            <w:tcW w:w="1197" w:type="dxa"/>
            <w:vAlign w:val="bottom"/>
          </w:tcPr>
          <w:p w14:paraId="2F927E23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RESP_EMP</w:t>
            </w:r>
          </w:p>
        </w:tc>
      </w:tr>
      <w:tr w:rsidR="001B4C10" w:rsidRPr="00253E8C" w14:paraId="7500539B" w14:textId="77777777" w:rsidTr="0070729B">
        <w:trPr>
          <w:trHeight w:val="336"/>
        </w:trPr>
        <w:tc>
          <w:tcPr>
            <w:tcW w:w="1197" w:type="dxa"/>
            <w:vAlign w:val="bottom"/>
          </w:tcPr>
          <w:p w14:paraId="2155D605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RUC_EMP</w:t>
            </w: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ab/>
            </w:r>
          </w:p>
        </w:tc>
      </w:tr>
      <w:tr w:rsidR="001B4C10" w:rsidRPr="00253E8C" w14:paraId="5F4E11AF" w14:textId="77777777" w:rsidTr="0070729B">
        <w:trPr>
          <w:trHeight w:val="336"/>
        </w:trPr>
        <w:tc>
          <w:tcPr>
            <w:tcW w:w="1197" w:type="dxa"/>
            <w:vAlign w:val="bottom"/>
          </w:tcPr>
          <w:p w14:paraId="289460B0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COD_PROV</w:t>
            </w:r>
          </w:p>
        </w:tc>
      </w:tr>
    </w:tbl>
    <w:tbl>
      <w:tblPr>
        <w:tblStyle w:val="Tablaconcuadrcula"/>
        <w:tblpPr w:leftFromText="141" w:rightFromText="141" w:vertAnchor="text" w:horzAnchor="margin" w:tblpY="88"/>
        <w:tblW w:w="1416" w:type="dxa"/>
        <w:tblLook w:val="04A0" w:firstRow="1" w:lastRow="0" w:firstColumn="1" w:lastColumn="0" w:noHBand="0" w:noVBand="1"/>
      </w:tblPr>
      <w:tblGrid>
        <w:gridCol w:w="1416"/>
      </w:tblGrid>
      <w:tr w:rsidR="001B4C10" w:rsidRPr="00253E8C" w14:paraId="6BF308ED" w14:textId="77777777" w:rsidTr="0070729B">
        <w:trPr>
          <w:trHeight w:val="398"/>
        </w:trPr>
        <w:tc>
          <w:tcPr>
            <w:tcW w:w="1416" w:type="dxa"/>
          </w:tcPr>
          <w:p w14:paraId="510946EE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DETALLE_FACTURA</w:t>
            </w:r>
          </w:p>
        </w:tc>
      </w:tr>
      <w:tr w:rsidR="001B4C10" w:rsidRPr="00253E8C" w14:paraId="53FB8F4F" w14:textId="77777777" w:rsidTr="0070729B">
        <w:trPr>
          <w:trHeight w:val="398"/>
        </w:trPr>
        <w:tc>
          <w:tcPr>
            <w:tcW w:w="1416" w:type="dxa"/>
            <w:vAlign w:val="bottom"/>
          </w:tcPr>
          <w:p w14:paraId="65AA5E96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COD_PRO</w:t>
            </w:r>
          </w:p>
        </w:tc>
      </w:tr>
      <w:tr w:rsidR="001B4C10" w:rsidRPr="00253E8C" w14:paraId="7B072BFF" w14:textId="77777777" w:rsidTr="0070729B">
        <w:trPr>
          <w:trHeight w:val="398"/>
        </w:trPr>
        <w:tc>
          <w:tcPr>
            <w:tcW w:w="1416" w:type="dxa"/>
            <w:vAlign w:val="bottom"/>
          </w:tcPr>
          <w:p w14:paraId="74B5BC56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CANT_PROD</w:t>
            </w:r>
          </w:p>
        </w:tc>
      </w:tr>
      <w:tr w:rsidR="001B4C10" w:rsidRPr="00253E8C" w14:paraId="0BE9D05C" w14:textId="77777777" w:rsidTr="0070729B">
        <w:trPr>
          <w:trHeight w:val="398"/>
        </w:trPr>
        <w:tc>
          <w:tcPr>
            <w:tcW w:w="1416" w:type="dxa"/>
            <w:vAlign w:val="bottom"/>
          </w:tcPr>
          <w:p w14:paraId="5D2FC01C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COD_DET_FAC</w:t>
            </w:r>
          </w:p>
        </w:tc>
      </w:tr>
      <w:tr w:rsidR="001B4C10" w:rsidRPr="00253E8C" w14:paraId="0D34EFE4" w14:textId="77777777" w:rsidTr="0070729B">
        <w:trPr>
          <w:trHeight w:val="398"/>
        </w:trPr>
        <w:tc>
          <w:tcPr>
            <w:tcW w:w="1416" w:type="dxa"/>
            <w:vAlign w:val="bottom"/>
          </w:tcPr>
          <w:p w14:paraId="23EB1943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MONT_PROD</w:t>
            </w:r>
          </w:p>
        </w:tc>
      </w:tr>
      <w:tr w:rsidR="001B4C10" w:rsidRPr="00253E8C" w14:paraId="3599DD8D" w14:textId="77777777" w:rsidTr="0070729B">
        <w:trPr>
          <w:trHeight w:val="398"/>
        </w:trPr>
        <w:tc>
          <w:tcPr>
            <w:tcW w:w="1416" w:type="dxa"/>
            <w:vAlign w:val="bottom"/>
          </w:tcPr>
          <w:p w14:paraId="42E3BB6B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NUM_FAC</w:t>
            </w:r>
          </w:p>
        </w:tc>
      </w:tr>
    </w:tbl>
    <w:tbl>
      <w:tblPr>
        <w:tblStyle w:val="Tablaconcuadrcula"/>
        <w:tblpPr w:leftFromText="141" w:rightFromText="141" w:vertAnchor="text" w:horzAnchor="page" w:tblpX="3256" w:tblpY="103"/>
        <w:tblW w:w="1184" w:type="dxa"/>
        <w:tblLook w:val="04A0" w:firstRow="1" w:lastRow="0" w:firstColumn="1" w:lastColumn="0" w:noHBand="0" w:noVBand="1"/>
      </w:tblPr>
      <w:tblGrid>
        <w:gridCol w:w="1184"/>
      </w:tblGrid>
      <w:tr w:rsidR="001B4C10" w:rsidRPr="00253E8C" w14:paraId="0FACED80" w14:textId="77777777" w:rsidTr="0070729B">
        <w:trPr>
          <w:trHeight w:val="321"/>
        </w:trPr>
        <w:tc>
          <w:tcPr>
            <w:tcW w:w="1184" w:type="dxa"/>
          </w:tcPr>
          <w:p w14:paraId="6AD5305A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PROVEEDOR</w:t>
            </w:r>
          </w:p>
        </w:tc>
      </w:tr>
      <w:tr w:rsidR="001B4C10" w:rsidRPr="00D10A89" w14:paraId="7F508A74" w14:textId="77777777" w:rsidTr="0070729B">
        <w:trPr>
          <w:trHeight w:val="321"/>
        </w:trPr>
        <w:tc>
          <w:tcPr>
            <w:tcW w:w="1184" w:type="dxa"/>
            <w:vAlign w:val="bottom"/>
          </w:tcPr>
          <w:p w14:paraId="78200444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COD_PROV</w:t>
            </w:r>
          </w:p>
        </w:tc>
      </w:tr>
      <w:tr w:rsidR="001B4C10" w:rsidRPr="00D10A89" w14:paraId="57EB0B71" w14:textId="77777777" w:rsidTr="0070729B">
        <w:trPr>
          <w:trHeight w:val="321"/>
        </w:trPr>
        <w:tc>
          <w:tcPr>
            <w:tcW w:w="1184" w:type="dxa"/>
            <w:vAlign w:val="bottom"/>
          </w:tcPr>
          <w:p w14:paraId="4FDC77C1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NOMB_PROV</w:t>
            </w:r>
          </w:p>
        </w:tc>
      </w:tr>
      <w:tr w:rsidR="001B4C10" w:rsidRPr="00D10A89" w14:paraId="259A5926" w14:textId="77777777" w:rsidTr="0070729B">
        <w:trPr>
          <w:trHeight w:val="321"/>
        </w:trPr>
        <w:tc>
          <w:tcPr>
            <w:tcW w:w="1184" w:type="dxa"/>
            <w:vAlign w:val="bottom"/>
          </w:tcPr>
          <w:p w14:paraId="6F22D034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TELF_PROV</w:t>
            </w:r>
          </w:p>
        </w:tc>
      </w:tr>
      <w:tr w:rsidR="001B4C10" w:rsidRPr="00D10A89" w14:paraId="0D0AE96F" w14:textId="77777777" w:rsidTr="0070729B">
        <w:trPr>
          <w:trHeight w:val="321"/>
        </w:trPr>
        <w:tc>
          <w:tcPr>
            <w:tcW w:w="1184" w:type="dxa"/>
            <w:vAlign w:val="bottom"/>
          </w:tcPr>
          <w:p w14:paraId="2D5ABCD4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CORREO_PROV</w:t>
            </w:r>
          </w:p>
        </w:tc>
      </w:tr>
      <w:tr w:rsidR="001B4C10" w:rsidRPr="00D10A89" w14:paraId="73F5C5E6" w14:textId="77777777" w:rsidTr="0070729B">
        <w:trPr>
          <w:trHeight w:val="321"/>
        </w:trPr>
        <w:tc>
          <w:tcPr>
            <w:tcW w:w="1184" w:type="dxa"/>
            <w:vAlign w:val="bottom"/>
          </w:tcPr>
          <w:p w14:paraId="76AA07AF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DIR_PROVE</w:t>
            </w:r>
          </w:p>
        </w:tc>
      </w:tr>
    </w:tbl>
    <w:tbl>
      <w:tblPr>
        <w:tblStyle w:val="Tablaconcuadrcula"/>
        <w:tblpPr w:leftFromText="141" w:rightFromText="141" w:vertAnchor="text" w:horzAnchor="page" w:tblpX="4561" w:tblpY="118"/>
        <w:tblW w:w="1079" w:type="dxa"/>
        <w:tblLook w:val="04A0" w:firstRow="1" w:lastRow="0" w:firstColumn="1" w:lastColumn="0" w:noHBand="0" w:noVBand="1"/>
      </w:tblPr>
      <w:tblGrid>
        <w:gridCol w:w="1079"/>
      </w:tblGrid>
      <w:tr w:rsidR="001B4C10" w:rsidRPr="00253E8C" w14:paraId="7DB1EC4B" w14:textId="77777777" w:rsidTr="0070729B">
        <w:trPr>
          <w:trHeight w:val="338"/>
        </w:trPr>
        <w:tc>
          <w:tcPr>
            <w:tcW w:w="1079" w:type="dxa"/>
          </w:tcPr>
          <w:p w14:paraId="36B5F62D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CATEGORIA</w:t>
            </w:r>
          </w:p>
        </w:tc>
      </w:tr>
      <w:tr w:rsidR="001B4C10" w:rsidRPr="00D10A89" w14:paraId="2AD1AF25" w14:textId="77777777" w:rsidTr="0070729B">
        <w:trPr>
          <w:trHeight w:val="338"/>
        </w:trPr>
        <w:tc>
          <w:tcPr>
            <w:tcW w:w="1079" w:type="dxa"/>
            <w:vAlign w:val="bottom"/>
          </w:tcPr>
          <w:p w14:paraId="2DC2F22F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COD_CAT</w:t>
            </w:r>
          </w:p>
        </w:tc>
      </w:tr>
      <w:tr w:rsidR="001B4C10" w:rsidRPr="00D10A89" w14:paraId="284962F6" w14:textId="77777777" w:rsidTr="0070729B">
        <w:trPr>
          <w:trHeight w:val="338"/>
        </w:trPr>
        <w:tc>
          <w:tcPr>
            <w:tcW w:w="1079" w:type="dxa"/>
            <w:vAlign w:val="bottom"/>
          </w:tcPr>
          <w:p w14:paraId="4938EF83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DESCP_CAT</w:t>
            </w:r>
          </w:p>
        </w:tc>
      </w:tr>
      <w:tr w:rsidR="001B4C10" w:rsidRPr="00D10A89" w14:paraId="47B9AD48" w14:textId="77777777" w:rsidTr="0070729B">
        <w:trPr>
          <w:trHeight w:val="338"/>
        </w:trPr>
        <w:tc>
          <w:tcPr>
            <w:tcW w:w="1079" w:type="dxa"/>
            <w:vAlign w:val="bottom"/>
          </w:tcPr>
          <w:p w14:paraId="22664033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NOMB_CAT</w:t>
            </w:r>
          </w:p>
        </w:tc>
      </w:tr>
    </w:tbl>
    <w:tbl>
      <w:tblPr>
        <w:tblStyle w:val="Tablaconcuadrcula"/>
        <w:tblpPr w:leftFromText="141" w:rightFromText="141" w:vertAnchor="text" w:horzAnchor="page" w:tblpX="6031" w:tblpY="103"/>
        <w:tblW w:w="830" w:type="dxa"/>
        <w:tblLook w:val="04A0" w:firstRow="1" w:lastRow="0" w:firstColumn="1" w:lastColumn="0" w:noHBand="0" w:noVBand="1"/>
      </w:tblPr>
      <w:tblGrid>
        <w:gridCol w:w="830"/>
      </w:tblGrid>
      <w:tr w:rsidR="001B4C10" w:rsidRPr="00253E8C" w14:paraId="6FA21B9B" w14:textId="77777777" w:rsidTr="0070729B">
        <w:trPr>
          <w:trHeight w:val="365"/>
        </w:trPr>
        <w:tc>
          <w:tcPr>
            <w:tcW w:w="830" w:type="dxa"/>
          </w:tcPr>
          <w:p w14:paraId="39398B4F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 xml:space="preserve">MARCA </w:t>
            </w:r>
          </w:p>
        </w:tc>
      </w:tr>
      <w:tr w:rsidR="001B4C10" w:rsidRPr="00D10A89" w14:paraId="4E10BB4F" w14:textId="77777777" w:rsidTr="0070729B">
        <w:trPr>
          <w:trHeight w:val="365"/>
        </w:trPr>
        <w:tc>
          <w:tcPr>
            <w:tcW w:w="830" w:type="dxa"/>
            <w:vAlign w:val="bottom"/>
          </w:tcPr>
          <w:p w14:paraId="3909F535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 xml:space="preserve"> COD_MAR</w:t>
            </w:r>
          </w:p>
        </w:tc>
      </w:tr>
      <w:tr w:rsidR="001B4C10" w:rsidRPr="00D10A89" w14:paraId="47FDDC35" w14:textId="77777777" w:rsidTr="0070729B">
        <w:trPr>
          <w:trHeight w:val="365"/>
        </w:trPr>
        <w:tc>
          <w:tcPr>
            <w:tcW w:w="830" w:type="dxa"/>
            <w:vAlign w:val="bottom"/>
          </w:tcPr>
          <w:p w14:paraId="72EEA35B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12"/>
              </w:rPr>
            </w:pPr>
            <w:r w:rsidRPr="00D10A89">
              <w:rPr>
                <w:b w:val="0"/>
                <w:bCs/>
                <w:sz w:val="12"/>
                <w:szCs w:val="12"/>
                <w:lang w:val="es-PE"/>
              </w:rPr>
              <w:t>NOM_MAR</w:t>
            </w:r>
          </w:p>
        </w:tc>
      </w:tr>
    </w:tbl>
    <w:tbl>
      <w:tblPr>
        <w:tblStyle w:val="Tablaconcuadrcula"/>
        <w:tblpPr w:leftFromText="141" w:rightFromText="141" w:vertAnchor="text" w:horzAnchor="page" w:tblpX="7051" w:tblpY="103"/>
        <w:tblW w:w="1169" w:type="dxa"/>
        <w:tblLook w:val="04A0" w:firstRow="1" w:lastRow="0" w:firstColumn="1" w:lastColumn="0" w:noHBand="0" w:noVBand="1"/>
      </w:tblPr>
      <w:tblGrid>
        <w:gridCol w:w="1169"/>
      </w:tblGrid>
      <w:tr w:rsidR="001B4C10" w:rsidRPr="00253E8C" w14:paraId="206F0382" w14:textId="77777777" w:rsidTr="0070729B">
        <w:trPr>
          <w:trHeight w:val="288"/>
        </w:trPr>
        <w:tc>
          <w:tcPr>
            <w:tcW w:w="1169" w:type="dxa"/>
          </w:tcPr>
          <w:p w14:paraId="70F5CAB9" w14:textId="77777777" w:rsidR="001B4C10" w:rsidRPr="00253E8C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INVENTARIO</w:t>
            </w:r>
          </w:p>
        </w:tc>
      </w:tr>
      <w:tr w:rsidR="001B4C10" w:rsidRPr="00D10A89" w14:paraId="6AE6A431" w14:textId="77777777" w:rsidTr="0070729B">
        <w:trPr>
          <w:trHeight w:val="288"/>
        </w:trPr>
        <w:tc>
          <w:tcPr>
            <w:tcW w:w="1169" w:type="dxa"/>
            <w:vAlign w:val="bottom"/>
          </w:tcPr>
          <w:p w14:paraId="5DE66612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COD_PROD</w:t>
            </w:r>
          </w:p>
        </w:tc>
      </w:tr>
      <w:tr w:rsidR="001B4C10" w:rsidRPr="00D10A89" w14:paraId="06448FCA" w14:textId="77777777" w:rsidTr="0070729B">
        <w:trPr>
          <w:trHeight w:val="288"/>
        </w:trPr>
        <w:tc>
          <w:tcPr>
            <w:tcW w:w="1169" w:type="dxa"/>
            <w:vAlign w:val="bottom"/>
          </w:tcPr>
          <w:p w14:paraId="2D35DBF8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COD_INV</w:t>
            </w:r>
          </w:p>
        </w:tc>
      </w:tr>
      <w:tr w:rsidR="001B4C10" w:rsidRPr="00D10A89" w14:paraId="15E9FE1F" w14:textId="77777777" w:rsidTr="0070729B">
        <w:trPr>
          <w:trHeight w:val="288"/>
        </w:trPr>
        <w:tc>
          <w:tcPr>
            <w:tcW w:w="1169" w:type="dxa"/>
            <w:vAlign w:val="bottom"/>
          </w:tcPr>
          <w:p w14:paraId="0F4CF1EE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UNI_PROD</w:t>
            </w:r>
          </w:p>
        </w:tc>
      </w:tr>
      <w:tr w:rsidR="001B4C10" w:rsidRPr="00D10A89" w14:paraId="7C6B1751" w14:textId="77777777" w:rsidTr="0070729B">
        <w:trPr>
          <w:trHeight w:val="288"/>
        </w:trPr>
        <w:tc>
          <w:tcPr>
            <w:tcW w:w="1169" w:type="dxa"/>
            <w:vAlign w:val="bottom"/>
          </w:tcPr>
          <w:p w14:paraId="4CC6A9C0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STOCK_INI</w:t>
            </w:r>
          </w:p>
        </w:tc>
      </w:tr>
      <w:tr w:rsidR="001B4C10" w:rsidRPr="00D10A89" w14:paraId="18AB0B1A" w14:textId="77777777" w:rsidTr="0070729B">
        <w:trPr>
          <w:trHeight w:val="288"/>
        </w:trPr>
        <w:tc>
          <w:tcPr>
            <w:tcW w:w="1169" w:type="dxa"/>
            <w:vAlign w:val="bottom"/>
          </w:tcPr>
          <w:p w14:paraId="336A8632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STOCK_ENT</w:t>
            </w:r>
          </w:p>
        </w:tc>
      </w:tr>
      <w:tr w:rsidR="001B4C10" w:rsidRPr="00D10A89" w14:paraId="41FE2139" w14:textId="77777777" w:rsidTr="0070729B">
        <w:trPr>
          <w:trHeight w:val="288"/>
        </w:trPr>
        <w:tc>
          <w:tcPr>
            <w:tcW w:w="1169" w:type="dxa"/>
            <w:vAlign w:val="bottom"/>
          </w:tcPr>
          <w:p w14:paraId="74D59D3D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STOCK_TOT</w:t>
            </w:r>
          </w:p>
        </w:tc>
      </w:tr>
      <w:tr w:rsidR="001B4C10" w:rsidRPr="00D10A89" w14:paraId="2EBAB17A" w14:textId="77777777" w:rsidTr="0070729B">
        <w:trPr>
          <w:trHeight w:val="288"/>
        </w:trPr>
        <w:tc>
          <w:tcPr>
            <w:tcW w:w="1169" w:type="dxa"/>
            <w:vAlign w:val="bottom"/>
          </w:tcPr>
          <w:p w14:paraId="4D4D6F7B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STOCK_SAL</w:t>
            </w:r>
          </w:p>
        </w:tc>
      </w:tr>
      <w:tr w:rsidR="001B4C10" w:rsidRPr="00D10A89" w14:paraId="28BBC90D" w14:textId="77777777" w:rsidTr="0070729B">
        <w:trPr>
          <w:trHeight w:val="288"/>
        </w:trPr>
        <w:tc>
          <w:tcPr>
            <w:tcW w:w="1169" w:type="dxa"/>
            <w:vAlign w:val="bottom"/>
          </w:tcPr>
          <w:p w14:paraId="4B376F75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STOCK_ACT</w:t>
            </w:r>
          </w:p>
        </w:tc>
      </w:tr>
      <w:tr w:rsidR="001B4C10" w:rsidRPr="00D10A89" w14:paraId="3516B037" w14:textId="77777777" w:rsidTr="0070729B">
        <w:trPr>
          <w:trHeight w:val="288"/>
        </w:trPr>
        <w:tc>
          <w:tcPr>
            <w:tcW w:w="1169" w:type="dxa"/>
            <w:vAlign w:val="bottom"/>
          </w:tcPr>
          <w:p w14:paraId="471CC0A1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PREC_ UNIT</w:t>
            </w:r>
          </w:p>
        </w:tc>
      </w:tr>
      <w:tr w:rsidR="001B4C10" w:rsidRPr="00D10A89" w14:paraId="4DC70596" w14:textId="77777777" w:rsidTr="0070729B">
        <w:trPr>
          <w:trHeight w:val="288"/>
        </w:trPr>
        <w:tc>
          <w:tcPr>
            <w:tcW w:w="1169" w:type="dxa"/>
            <w:vAlign w:val="bottom"/>
          </w:tcPr>
          <w:p w14:paraId="4272EBA6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VAL_TOTAL</w:t>
            </w:r>
          </w:p>
        </w:tc>
      </w:tr>
      <w:tr w:rsidR="001B4C10" w:rsidRPr="00D10A89" w14:paraId="7288A675" w14:textId="77777777" w:rsidTr="0070729B">
        <w:trPr>
          <w:trHeight w:val="288"/>
        </w:trPr>
        <w:tc>
          <w:tcPr>
            <w:tcW w:w="1169" w:type="dxa"/>
            <w:vAlign w:val="bottom"/>
          </w:tcPr>
          <w:p w14:paraId="672E33DD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COD_PROV</w:t>
            </w:r>
          </w:p>
        </w:tc>
      </w:tr>
      <w:tr w:rsidR="001B4C10" w:rsidRPr="00D10A89" w14:paraId="282225AC" w14:textId="77777777" w:rsidTr="0070729B">
        <w:trPr>
          <w:trHeight w:val="288"/>
        </w:trPr>
        <w:tc>
          <w:tcPr>
            <w:tcW w:w="1169" w:type="dxa"/>
            <w:vAlign w:val="bottom"/>
          </w:tcPr>
          <w:p w14:paraId="7F66DC66" w14:textId="77777777" w:rsidR="001B4C10" w:rsidRPr="00D10A89" w:rsidRDefault="001B4C10" w:rsidP="0070729B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sz w:val="12"/>
                <w:szCs w:val="6"/>
              </w:rPr>
            </w:pPr>
            <w:r w:rsidRPr="00D10A89">
              <w:rPr>
                <w:b w:val="0"/>
                <w:bCs/>
                <w:sz w:val="12"/>
                <w:szCs w:val="6"/>
                <w:lang w:val="es-PE"/>
              </w:rPr>
              <w:t>FEC_ULT_AC</w:t>
            </w:r>
          </w:p>
        </w:tc>
      </w:tr>
    </w:tbl>
    <w:tbl>
      <w:tblPr>
        <w:tblStyle w:val="Tablaconcuadrcula"/>
        <w:tblpPr w:leftFromText="141" w:rightFromText="141" w:vertAnchor="text" w:horzAnchor="page" w:tblpX="8446" w:tblpY="144"/>
        <w:tblW w:w="870" w:type="dxa"/>
        <w:tblLook w:val="04A0" w:firstRow="1" w:lastRow="0" w:firstColumn="1" w:lastColumn="0" w:noHBand="0" w:noVBand="1"/>
      </w:tblPr>
      <w:tblGrid>
        <w:gridCol w:w="870"/>
      </w:tblGrid>
      <w:tr w:rsidR="001B4C10" w:rsidRPr="00253E8C" w14:paraId="36AE243F" w14:textId="77777777" w:rsidTr="001B4C10">
        <w:trPr>
          <w:trHeight w:val="403"/>
        </w:trPr>
        <w:tc>
          <w:tcPr>
            <w:tcW w:w="870" w:type="dxa"/>
          </w:tcPr>
          <w:p w14:paraId="7EB66784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sz w:val="12"/>
                <w:szCs w:val="12"/>
                <w:highlight w:val="yellow"/>
              </w:rPr>
            </w:pPr>
            <w:r w:rsidRPr="00253E8C">
              <w:rPr>
                <w:rFonts w:ascii="Muller Bold" w:hAnsi="Muller Bold" w:cs="Tahoma"/>
                <w:sz w:val="12"/>
                <w:szCs w:val="12"/>
                <w:highlight w:val="yellow"/>
              </w:rPr>
              <w:t>fACTURA</w:t>
            </w:r>
          </w:p>
        </w:tc>
      </w:tr>
      <w:tr w:rsidR="001B4C10" w:rsidRPr="00253E8C" w14:paraId="1A7AEF0A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51B150F0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 EMP</w:t>
            </w:r>
          </w:p>
        </w:tc>
      </w:tr>
      <w:tr w:rsidR="001B4C10" w:rsidRPr="00253E8C" w14:paraId="6D19BFEC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79312307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NUM FACT</w:t>
            </w:r>
          </w:p>
        </w:tc>
      </w:tr>
      <w:tr w:rsidR="001B4C10" w:rsidRPr="00253E8C" w14:paraId="530D287D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0FE4AEA8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FEC_EMI</w:t>
            </w:r>
          </w:p>
        </w:tc>
      </w:tr>
      <w:tr w:rsidR="001B4C10" w:rsidRPr="00253E8C" w14:paraId="6BBA78B3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3AD72BDC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COD CLI</w:t>
            </w:r>
          </w:p>
        </w:tc>
      </w:tr>
      <w:tr w:rsidR="001B4C10" w:rsidRPr="00253E8C" w14:paraId="2A1BE564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6BB56CCD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COND_VTA</w:t>
            </w:r>
          </w:p>
        </w:tc>
      </w:tr>
      <w:tr w:rsidR="001B4C10" w:rsidRPr="00253E8C" w14:paraId="1764DFE2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0B3BFCFB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IMPTO</w:t>
            </w:r>
          </w:p>
        </w:tc>
      </w:tr>
      <w:tr w:rsidR="001B4C10" w:rsidRPr="00253E8C" w14:paraId="1FD95BDE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13EDAB82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DESC</w:t>
            </w:r>
          </w:p>
        </w:tc>
      </w:tr>
      <w:tr w:rsidR="001B4C10" w:rsidRPr="00253E8C" w14:paraId="2D18A08A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70A60B9E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SUBTOT</w:t>
            </w:r>
          </w:p>
        </w:tc>
      </w:tr>
      <w:tr w:rsidR="001B4C10" w:rsidRPr="00253E8C" w14:paraId="6444EB21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24D39697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COS_ENV</w:t>
            </w:r>
          </w:p>
        </w:tc>
      </w:tr>
      <w:tr w:rsidR="001B4C10" w:rsidRPr="00253E8C" w14:paraId="0A9C5C6D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42FD4DBE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DES_SUB</w:t>
            </w:r>
          </w:p>
        </w:tc>
      </w:tr>
      <w:tr w:rsidR="001B4C10" w:rsidRPr="00253E8C" w14:paraId="2C3AB03B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2B927261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TASA_IMP</w:t>
            </w:r>
          </w:p>
        </w:tc>
      </w:tr>
      <w:tr w:rsidR="001B4C10" w:rsidRPr="00253E8C" w14:paraId="076E15AD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62879BBA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rFonts w:ascii="Muller Bold" w:hAnsi="Muller Bold" w:cs="Tahoma"/>
                <w:b w:val="0"/>
                <w:bCs/>
                <w:i/>
                <w:iCs/>
                <w:sz w:val="12"/>
                <w:szCs w:val="6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OTRO</w:t>
            </w:r>
          </w:p>
        </w:tc>
      </w:tr>
      <w:tr w:rsidR="001B4C10" w:rsidRPr="00253E8C" w14:paraId="7974E2F6" w14:textId="77777777" w:rsidTr="001B4C10">
        <w:trPr>
          <w:trHeight w:val="403"/>
        </w:trPr>
        <w:tc>
          <w:tcPr>
            <w:tcW w:w="870" w:type="dxa"/>
            <w:vAlign w:val="bottom"/>
          </w:tcPr>
          <w:p w14:paraId="25423EED" w14:textId="77777777" w:rsidR="001B4C10" w:rsidRPr="00253E8C" w:rsidRDefault="001B4C10" w:rsidP="001B4C10">
            <w:pPr>
              <w:pStyle w:val="Ttulo1"/>
              <w:numPr>
                <w:ilvl w:val="0"/>
                <w:numId w:val="0"/>
              </w:numPr>
              <w:shd w:val="clear" w:color="auto" w:fill="auto"/>
              <w:spacing w:line="240" w:lineRule="auto"/>
              <w:outlineLvl w:val="0"/>
              <w:rPr>
                <w:b w:val="0"/>
                <w:bCs/>
                <w:i/>
                <w:iCs/>
                <w:sz w:val="12"/>
                <w:szCs w:val="6"/>
                <w:lang w:val="es-PE"/>
              </w:rPr>
            </w:pPr>
            <w:r w:rsidRPr="00253E8C">
              <w:rPr>
                <w:b w:val="0"/>
                <w:bCs/>
                <w:i/>
                <w:iCs/>
                <w:sz w:val="12"/>
                <w:szCs w:val="6"/>
                <w:lang w:val="es-PE"/>
              </w:rPr>
              <w:t>TOTAL</w:t>
            </w:r>
          </w:p>
        </w:tc>
      </w:tr>
    </w:tbl>
    <w:p w14:paraId="0B3AC7EA" w14:textId="6571A773" w:rsidR="006D2584" w:rsidRPr="001B4C10" w:rsidRDefault="00264544" w:rsidP="001B4C10">
      <w:pPr>
        <w:spacing w:line="240" w:lineRule="auto"/>
        <w:jc w:val="left"/>
        <w:rPr>
          <w:rFonts w:ascii="Muller Bold" w:hAnsi="Muller Bold" w:cs="Tahoma"/>
          <w:b/>
          <w:sz w:val="20"/>
        </w:rPr>
      </w:pPr>
      <w:r>
        <w:rPr>
          <w:rFonts w:ascii="Muller Bold" w:hAnsi="Muller Bold" w:cs="Tahoma"/>
          <w:b/>
          <w:sz w:val="20"/>
        </w:rPr>
        <w:br w:type="page"/>
      </w:r>
    </w:p>
    <w:p w14:paraId="69142210" w14:textId="77777777" w:rsidR="00264544" w:rsidRDefault="00264544" w:rsidP="00264544"/>
    <w:p w14:paraId="446BB9A5" w14:textId="39C21378" w:rsidR="00264544" w:rsidRPr="005314F1" w:rsidRDefault="00264544" w:rsidP="005314F1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6" w:name="_Toc78799235"/>
      <w:r w:rsidRPr="005314F1">
        <w:rPr>
          <w:rFonts w:ascii="Muller Bold" w:hAnsi="Muller Bold" w:cs="Tahoma"/>
          <w:b w:val="0"/>
          <w:bCs/>
          <w:sz w:val="20"/>
        </w:rPr>
        <w:t>DIAGRAM</w:t>
      </w:r>
      <w:r w:rsidR="001B4C10">
        <w:rPr>
          <w:rFonts w:ascii="Muller Bold" w:hAnsi="Muller Bold" w:cs="Tahoma"/>
          <w:b w:val="0"/>
          <w:bCs/>
          <w:sz w:val="20"/>
        </w:rPr>
        <w:t>A</w:t>
      </w:r>
      <w:r w:rsidRPr="005314F1">
        <w:rPr>
          <w:rFonts w:ascii="Muller Bold" w:hAnsi="Muller Bold" w:cs="Tahoma"/>
          <w:b w:val="0"/>
          <w:bCs/>
          <w:sz w:val="20"/>
        </w:rPr>
        <w:t xml:space="preserve"> CONCEPTUAL</w:t>
      </w:r>
      <w:bookmarkEnd w:id="16"/>
    </w:p>
    <w:p w14:paraId="73BDD61D" w14:textId="77777777" w:rsidR="00264544" w:rsidRDefault="006D2584" w:rsidP="00264544">
      <w:r>
        <w:rPr>
          <w:noProof/>
        </w:rPr>
        <w:drawing>
          <wp:anchor distT="0" distB="0" distL="114300" distR="114300" simplePos="0" relativeHeight="251663360" behindDoc="1" locked="0" layoutInCell="1" allowOverlap="1" wp14:anchorId="5EE6A472" wp14:editId="513F9F5A">
            <wp:simplePos x="0" y="0"/>
            <wp:positionH relativeFrom="column">
              <wp:posOffset>-370869</wp:posOffset>
            </wp:positionH>
            <wp:positionV relativeFrom="paragraph">
              <wp:posOffset>177224</wp:posOffset>
            </wp:positionV>
            <wp:extent cx="5598160" cy="4356058"/>
            <wp:effectExtent l="0" t="0" r="2540" b="698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435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C1B4F" w14:textId="77777777" w:rsidR="00264544" w:rsidRDefault="00264544" w:rsidP="00264544"/>
    <w:p w14:paraId="35407A72" w14:textId="77777777" w:rsidR="00264544" w:rsidRDefault="00264544" w:rsidP="00264544"/>
    <w:p w14:paraId="05A62B9A" w14:textId="77777777" w:rsidR="00264544" w:rsidRDefault="00264544" w:rsidP="00264544"/>
    <w:p w14:paraId="52E371A9" w14:textId="77777777" w:rsidR="00264544" w:rsidRDefault="00264544" w:rsidP="00264544"/>
    <w:p w14:paraId="7A8C3B81" w14:textId="77777777" w:rsidR="00264544" w:rsidRDefault="00264544" w:rsidP="00264544"/>
    <w:p w14:paraId="70D3BF44" w14:textId="77777777" w:rsidR="00264544" w:rsidRDefault="00264544" w:rsidP="00264544"/>
    <w:p w14:paraId="065D9A34" w14:textId="77777777" w:rsidR="00264544" w:rsidRDefault="00264544" w:rsidP="00264544"/>
    <w:p w14:paraId="4FF1722A" w14:textId="77777777" w:rsidR="00264544" w:rsidRDefault="00264544" w:rsidP="00264544"/>
    <w:p w14:paraId="7CB594B7" w14:textId="77777777" w:rsidR="00264544" w:rsidRDefault="00264544" w:rsidP="00264544"/>
    <w:p w14:paraId="5D171A0E" w14:textId="77777777" w:rsidR="00264544" w:rsidRDefault="00264544" w:rsidP="00264544"/>
    <w:p w14:paraId="5A4F6260" w14:textId="77777777" w:rsidR="00264544" w:rsidRDefault="00264544" w:rsidP="00264544"/>
    <w:p w14:paraId="327DEE2B" w14:textId="77777777" w:rsidR="00264544" w:rsidRDefault="00264544" w:rsidP="00264544"/>
    <w:p w14:paraId="2426B3AD" w14:textId="77777777" w:rsidR="00264544" w:rsidRDefault="00264544" w:rsidP="00264544"/>
    <w:p w14:paraId="7BC7B555" w14:textId="77777777" w:rsidR="006A727E" w:rsidRDefault="006A727E" w:rsidP="00264544"/>
    <w:p w14:paraId="378474A4" w14:textId="77777777" w:rsidR="006A727E" w:rsidRDefault="006A727E" w:rsidP="00264544"/>
    <w:p w14:paraId="6F7B8DAB" w14:textId="77777777" w:rsidR="006A727E" w:rsidRDefault="006A727E" w:rsidP="00264544"/>
    <w:p w14:paraId="71F6CE02" w14:textId="77777777" w:rsidR="006A727E" w:rsidRDefault="006A727E" w:rsidP="00264544"/>
    <w:p w14:paraId="244A0A5B" w14:textId="77777777" w:rsidR="006A727E" w:rsidRDefault="006A727E" w:rsidP="00264544"/>
    <w:p w14:paraId="477C00A0" w14:textId="77777777" w:rsidR="006A727E" w:rsidRDefault="006A727E" w:rsidP="00264544"/>
    <w:p w14:paraId="7B30E379" w14:textId="77777777" w:rsidR="006A727E" w:rsidRDefault="006A727E" w:rsidP="00264544"/>
    <w:p w14:paraId="1D9381A2" w14:textId="77777777" w:rsidR="006A727E" w:rsidRDefault="006A727E" w:rsidP="00264544"/>
    <w:p w14:paraId="3EE0F440" w14:textId="77777777" w:rsidR="006A727E" w:rsidRDefault="006A727E" w:rsidP="00264544"/>
    <w:p w14:paraId="57071144" w14:textId="77777777" w:rsidR="006A727E" w:rsidRDefault="006A727E" w:rsidP="00264544"/>
    <w:p w14:paraId="452E4B9F" w14:textId="77777777" w:rsidR="006A727E" w:rsidRDefault="006A727E" w:rsidP="00264544"/>
    <w:p w14:paraId="1C17FE83" w14:textId="77777777" w:rsidR="006A727E" w:rsidRDefault="006A727E" w:rsidP="00264544"/>
    <w:p w14:paraId="5F8BA2B5" w14:textId="77777777" w:rsidR="006D2584" w:rsidRDefault="006D2584" w:rsidP="00264544"/>
    <w:p w14:paraId="0AEDDFA9" w14:textId="77777777" w:rsidR="006D2584" w:rsidRDefault="006D2584" w:rsidP="00264544"/>
    <w:p w14:paraId="62AA0B11" w14:textId="77777777" w:rsidR="006D2584" w:rsidRDefault="006D2584" w:rsidP="00264544"/>
    <w:p w14:paraId="30777F9E" w14:textId="77777777" w:rsidR="006D2584" w:rsidRDefault="006D2584" w:rsidP="00264544"/>
    <w:p w14:paraId="73678E36" w14:textId="77777777" w:rsidR="006D2584" w:rsidRDefault="006D2584" w:rsidP="00264544"/>
    <w:p w14:paraId="66C7A833" w14:textId="77777777" w:rsidR="006D2584" w:rsidRDefault="006D2584" w:rsidP="00264544"/>
    <w:p w14:paraId="148C8CAA" w14:textId="77777777" w:rsidR="006D2584" w:rsidRDefault="006D2584" w:rsidP="00264544"/>
    <w:p w14:paraId="6EFD0AF4" w14:textId="77777777" w:rsidR="006D2584" w:rsidRDefault="006D2584" w:rsidP="00264544"/>
    <w:p w14:paraId="7C9A317E" w14:textId="77777777" w:rsidR="006D2584" w:rsidRDefault="006D2584" w:rsidP="00264544"/>
    <w:p w14:paraId="42699C8B" w14:textId="77777777" w:rsidR="006D2584" w:rsidRDefault="006D2584" w:rsidP="00264544"/>
    <w:p w14:paraId="68A75E61" w14:textId="77777777" w:rsidR="006D2584" w:rsidRDefault="006D2584" w:rsidP="00264544"/>
    <w:p w14:paraId="77DC9FED" w14:textId="77777777" w:rsidR="006D2584" w:rsidRDefault="006D2584" w:rsidP="00264544"/>
    <w:p w14:paraId="65F04E7E" w14:textId="77777777" w:rsidR="006D2584" w:rsidRDefault="006D2584" w:rsidP="00264544"/>
    <w:p w14:paraId="4F001A4E" w14:textId="77777777" w:rsidR="006D2584" w:rsidRDefault="006D2584" w:rsidP="00264544"/>
    <w:p w14:paraId="51FDF6B4" w14:textId="77777777" w:rsidR="00264544" w:rsidRDefault="00264544" w:rsidP="00264544"/>
    <w:p w14:paraId="16EE4577" w14:textId="3D22C23D" w:rsidR="00264544" w:rsidRDefault="00264544" w:rsidP="00264544"/>
    <w:p w14:paraId="79827766" w14:textId="1D2B6AB5" w:rsidR="001B4C10" w:rsidRDefault="001B4C10" w:rsidP="00264544"/>
    <w:p w14:paraId="25A975E6" w14:textId="7EAB963B" w:rsidR="001B4C10" w:rsidRDefault="001B4C10" w:rsidP="00264544"/>
    <w:p w14:paraId="17AF4DB2" w14:textId="1187742F" w:rsidR="001B4C10" w:rsidRDefault="001B4C10" w:rsidP="00264544"/>
    <w:p w14:paraId="1480F0DD" w14:textId="39D6A715" w:rsidR="001B4C10" w:rsidRDefault="001B4C10" w:rsidP="00264544"/>
    <w:p w14:paraId="7AD4AE49" w14:textId="2AA12A28" w:rsidR="001B4C10" w:rsidRDefault="001B4C10" w:rsidP="00264544"/>
    <w:p w14:paraId="03DB1461" w14:textId="3E82E73C" w:rsidR="001B4C10" w:rsidRDefault="001B4C10" w:rsidP="00264544"/>
    <w:p w14:paraId="3EEDC1BD" w14:textId="39A69E5A" w:rsidR="001B4C10" w:rsidRDefault="001B4C10" w:rsidP="00264544"/>
    <w:p w14:paraId="4815B259" w14:textId="08B65323" w:rsidR="001B4C10" w:rsidRDefault="001B4C10" w:rsidP="00264544"/>
    <w:p w14:paraId="55A01D9C" w14:textId="67F57D85" w:rsidR="001B4C10" w:rsidRDefault="001B4C10" w:rsidP="00264544"/>
    <w:p w14:paraId="4FDD398C" w14:textId="0941882B" w:rsidR="001B4C10" w:rsidRDefault="001B4C10" w:rsidP="00264544"/>
    <w:p w14:paraId="3211A18E" w14:textId="77777777" w:rsidR="001B4C10" w:rsidRDefault="001B4C10" w:rsidP="00264544"/>
    <w:p w14:paraId="4DEB9330" w14:textId="77777777" w:rsidR="00264544" w:rsidRPr="005314F1" w:rsidRDefault="00264544" w:rsidP="005314F1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7" w:name="_Toc78799236"/>
      <w:r w:rsidRPr="005314F1">
        <w:rPr>
          <w:rFonts w:ascii="Muller Bold" w:hAnsi="Muller Bold" w:cs="Tahoma"/>
          <w:b w:val="0"/>
          <w:bCs/>
          <w:sz w:val="20"/>
        </w:rPr>
        <w:t xml:space="preserve">DIAGRAMA </w:t>
      </w:r>
      <w:bookmarkEnd w:id="17"/>
      <w:r w:rsidR="009F1AD0" w:rsidRPr="005314F1">
        <w:rPr>
          <w:rFonts w:ascii="Muller Bold" w:hAnsi="Muller Bold" w:cs="Tahoma"/>
          <w:b w:val="0"/>
          <w:bCs/>
          <w:sz w:val="20"/>
        </w:rPr>
        <w:t>FÍSICO</w:t>
      </w:r>
    </w:p>
    <w:p w14:paraId="617A71AD" w14:textId="77777777" w:rsidR="00264544" w:rsidRDefault="006D2584" w:rsidP="00264544">
      <w:r>
        <w:rPr>
          <w:noProof/>
        </w:rPr>
        <w:drawing>
          <wp:inline distT="0" distB="0" distL="0" distR="0" wp14:anchorId="10D115CB" wp14:editId="403DB4E8">
            <wp:extent cx="5598160" cy="6911163"/>
            <wp:effectExtent l="0" t="0" r="254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5655" cy="692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E080" w14:textId="77777777" w:rsidR="00264544" w:rsidRDefault="00264544" w:rsidP="00264544"/>
    <w:p w14:paraId="791C627E" w14:textId="77777777" w:rsidR="00264544" w:rsidRDefault="00264544" w:rsidP="00264544"/>
    <w:p w14:paraId="50FB6D5D" w14:textId="77777777" w:rsidR="00264544" w:rsidRDefault="00264544" w:rsidP="00264544"/>
    <w:p w14:paraId="589F70B6" w14:textId="77777777" w:rsidR="00264544" w:rsidRDefault="00264544" w:rsidP="00264544"/>
    <w:p w14:paraId="77B3CD7B" w14:textId="77777777" w:rsidR="00264544" w:rsidRDefault="00264544" w:rsidP="00264544"/>
    <w:p w14:paraId="47DEDFF1" w14:textId="77777777" w:rsidR="00264544" w:rsidRDefault="00264544" w:rsidP="00264544"/>
    <w:p w14:paraId="4C420EEB" w14:textId="77777777" w:rsidR="00264544" w:rsidRDefault="00264544" w:rsidP="00264544"/>
    <w:p w14:paraId="1D433C91" w14:textId="77777777" w:rsidR="00264544" w:rsidRDefault="00264544" w:rsidP="00264544"/>
    <w:p w14:paraId="37774F6F" w14:textId="77777777" w:rsidR="00264544" w:rsidRDefault="00264544" w:rsidP="00264544"/>
    <w:p w14:paraId="772F171C" w14:textId="77777777" w:rsidR="00264544" w:rsidRDefault="00264544" w:rsidP="00264544"/>
    <w:p w14:paraId="64967971" w14:textId="77777777" w:rsidR="00264544" w:rsidRDefault="00264544" w:rsidP="00264544"/>
    <w:p w14:paraId="7BBDD005" w14:textId="77777777" w:rsidR="00264544" w:rsidRDefault="00264544" w:rsidP="00264544"/>
    <w:p w14:paraId="3BE24634" w14:textId="77777777" w:rsidR="00264544" w:rsidRDefault="00264544" w:rsidP="00264544"/>
    <w:p w14:paraId="72AC126D" w14:textId="77777777" w:rsidR="00264544" w:rsidRDefault="00264544">
      <w:pPr>
        <w:spacing w:line="240" w:lineRule="auto"/>
        <w:jc w:val="left"/>
      </w:pPr>
    </w:p>
    <w:p w14:paraId="4E4BE21F" w14:textId="77777777" w:rsidR="005030F3" w:rsidRPr="00CC0767" w:rsidRDefault="005030F3" w:rsidP="005030F3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8" w:name="_Toc12035494"/>
      <w:r w:rsidRPr="00CC0767">
        <w:rPr>
          <w:rFonts w:ascii="Muller Bold" w:hAnsi="Muller Bold" w:cs="Tahoma"/>
          <w:b w:val="0"/>
          <w:bCs/>
          <w:sz w:val="20"/>
        </w:rPr>
        <w:t>DICCIONARIO DE DATOS</w:t>
      </w:r>
      <w:bookmarkEnd w:id="18"/>
    </w:p>
    <w:p w14:paraId="502EA949" w14:textId="77777777" w:rsidR="005030F3" w:rsidRDefault="005030F3" w:rsidP="005030F3">
      <w:pPr>
        <w:pStyle w:val="Ttulo2"/>
        <w:tabs>
          <w:tab w:val="clear" w:pos="1427"/>
        </w:tabs>
        <w:ind w:left="709"/>
        <w:rPr>
          <w:rFonts w:ascii="Muller Bold" w:hAnsi="Muller Bold"/>
          <w:b w:val="0"/>
          <w:sz w:val="20"/>
        </w:rPr>
      </w:pPr>
      <w:bookmarkStart w:id="19" w:name="_Toc199310232"/>
      <w:bookmarkStart w:id="20" w:name="_Toc12035495"/>
      <w:r w:rsidRPr="005E1F4A">
        <w:rPr>
          <w:rFonts w:ascii="Muller Bold" w:hAnsi="Muller Bold"/>
          <w:b w:val="0"/>
          <w:sz w:val="20"/>
        </w:rPr>
        <w:t>Lista de Tablas</w:t>
      </w:r>
      <w:bookmarkEnd w:id="19"/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2846"/>
        <w:gridCol w:w="5157"/>
      </w:tblGrid>
      <w:tr w:rsidR="005030F3" w:rsidRPr="0075383B" w14:paraId="0DEE7AA1" w14:textId="77777777" w:rsidTr="006856EA">
        <w:tc>
          <w:tcPr>
            <w:tcW w:w="456" w:type="pct"/>
            <w:shd w:val="clear" w:color="auto" w:fill="000000" w:themeFill="text1"/>
          </w:tcPr>
          <w:p w14:paraId="2921302F" w14:textId="77777777" w:rsidR="005030F3" w:rsidRPr="00264544" w:rsidRDefault="005030F3" w:rsidP="00E82860">
            <w:pPr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  <w:t>ITEM</w:t>
            </w:r>
          </w:p>
        </w:tc>
        <w:tc>
          <w:tcPr>
            <w:tcW w:w="1616" w:type="pct"/>
            <w:shd w:val="clear" w:color="auto" w:fill="000000" w:themeFill="text1"/>
          </w:tcPr>
          <w:p w14:paraId="79424CAB" w14:textId="77777777" w:rsidR="005030F3" w:rsidRPr="00264544" w:rsidRDefault="005030F3" w:rsidP="00E82860">
            <w:pPr>
              <w:jc w:val="left"/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  <w:t>NOMBRE DE LA TABLA</w:t>
            </w:r>
          </w:p>
        </w:tc>
        <w:tc>
          <w:tcPr>
            <w:tcW w:w="2928" w:type="pct"/>
            <w:shd w:val="clear" w:color="auto" w:fill="000000" w:themeFill="text1"/>
          </w:tcPr>
          <w:p w14:paraId="7F8434E7" w14:textId="77777777" w:rsidR="005030F3" w:rsidRPr="00264544" w:rsidRDefault="005030F3" w:rsidP="00E82860">
            <w:pPr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  <w:t>DESCRIPCION</w:t>
            </w:r>
          </w:p>
        </w:tc>
      </w:tr>
      <w:tr w:rsidR="005030F3" w:rsidRPr="003332B3" w14:paraId="1E3F3263" w14:textId="77777777" w:rsidTr="006856EA">
        <w:tc>
          <w:tcPr>
            <w:tcW w:w="456" w:type="pct"/>
          </w:tcPr>
          <w:p w14:paraId="10E33DF2" w14:textId="77777777" w:rsidR="005030F3" w:rsidRPr="000E5F30" w:rsidRDefault="005030F3" w:rsidP="00E82860">
            <w:pPr>
              <w:jc w:val="center"/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>1</w:t>
            </w:r>
          </w:p>
        </w:tc>
        <w:tc>
          <w:tcPr>
            <w:tcW w:w="1616" w:type="pct"/>
          </w:tcPr>
          <w:p w14:paraId="78CC1D04" w14:textId="77777777" w:rsidR="005030F3" w:rsidRPr="000E5F30" w:rsidRDefault="005030F3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 FACTURA</w:t>
            </w:r>
          </w:p>
        </w:tc>
        <w:tc>
          <w:tcPr>
            <w:tcW w:w="2928" w:type="pct"/>
          </w:tcPr>
          <w:p w14:paraId="498213D2" w14:textId="77777777" w:rsidR="005030F3" w:rsidRPr="000E5F30" w:rsidRDefault="005030F3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>Registra las facturas emitidas, con datos del cliente, empresa, montos, impuestos y totales.</w:t>
            </w:r>
          </w:p>
        </w:tc>
      </w:tr>
      <w:tr w:rsidR="005030F3" w:rsidRPr="003332B3" w14:paraId="3A05624D" w14:textId="77777777" w:rsidTr="006856EA">
        <w:tc>
          <w:tcPr>
            <w:tcW w:w="456" w:type="pct"/>
          </w:tcPr>
          <w:p w14:paraId="797CC44C" w14:textId="77777777" w:rsidR="005030F3" w:rsidRPr="000E5F30" w:rsidRDefault="005030F3" w:rsidP="00E82860">
            <w:pPr>
              <w:jc w:val="center"/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>2</w:t>
            </w:r>
          </w:p>
        </w:tc>
        <w:tc>
          <w:tcPr>
            <w:tcW w:w="1616" w:type="pct"/>
          </w:tcPr>
          <w:p w14:paraId="42838AA0" w14:textId="77777777" w:rsidR="005030F3" w:rsidRPr="000E5F30" w:rsidRDefault="005030F3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 EMPRESA</w:t>
            </w:r>
          </w:p>
        </w:tc>
        <w:tc>
          <w:tcPr>
            <w:tcW w:w="2928" w:type="pct"/>
          </w:tcPr>
          <w:p w14:paraId="4B69EF12" w14:textId="77777777" w:rsidR="005030F3" w:rsidRPr="000E5F30" w:rsidRDefault="005030F3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Contiene la información de la empresa emisora, como dirección, contacto y RUC.</w:t>
            </w:r>
          </w:p>
        </w:tc>
      </w:tr>
      <w:tr w:rsidR="006856EA" w:rsidRPr="003332B3" w14:paraId="68391DF3" w14:textId="77777777" w:rsidTr="006856EA">
        <w:tc>
          <w:tcPr>
            <w:tcW w:w="456" w:type="pct"/>
          </w:tcPr>
          <w:p w14:paraId="7B98F8DD" w14:textId="77777777" w:rsidR="006856EA" w:rsidRPr="000E5F30" w:rsidRDefault="003A64AD" w:rsidP="00E82860">
            <w:pPr>
              <w:jc w:val="center"/>
              <w:rPr>
                <w:rFonts w:ascii="Arial Narrow" w:hAnsi="Arial Narrow"/>
                <w:sz w:val="20"/>
                <w:lang w:val="es-PE"/>
              </w:rPr>
            </w:pPr>
            <w:r>
              <w:rPr>
                <w:rFonts w:ascii="Arial Narrow" w:hAnsi="Arial Narrow"/>
                <w:sz w:val="20"/>
                <w:lang w:val="es-PE"/>
              </w:rPr>
              <w:t>3</w:t>
            </w:r>
          </w:p>
        </w:tc>
        <w:tc>
          <w:tcPr>
            <w:tcW w:w="1616" w:type="pct"/>
          </w:tcPr>
          <w:p w14:paraId="36902EC5" w14:textId="77777777" w:rsidR="006856EA" w:rsidRPr="006856EA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>DETALLE FACTURA</w:t>
            </w:r>
          </w:p>
        </w:tc>
        <w:tc>
          <w:tcPr>
            <w:tcW w:w="292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56EA" w:rsidRPr="000E5F30" w14:paraId="5F380347" w14:textId="77777777" w:rsidTr="00E828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F1867" w14:textId="77777777" w:rsidR="006856EA" w:rsidRPr="000E5F30" w:rsidRDefault="006856EA" w:rsidP="00E82860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0"/>
                      <w:szCs w:val="24"/>
                      <w:lang w:val="es-PE" w:eastAsia="es-PE"/>
                    </w:rPr>
                  </w:pPr>
                </w:p>
              </w:tc>
            </w:tr>
          </w:tbl>
          <w:p w14:paraId="02E2AF29" w14:textId="77777777" w:rsidR="006856EA" w:rsidRPr="000E5F30" w:rsidRDefault="006856EA" w:rsidP="00E82860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41"/>
            </w:tblGrid>
            <w:tr w:rsidR="006856EA" w:rsidRPr="000E5F30" w14:paraId="6DB3475D" w14:textId="77777777" w:rsidTr="00E828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66EBE" w14:textId="77777777" w:rsidR="006856EA" w:rsidRPr="000E5F30" w:rsidRDefault="006856EA" w:rsidP="00E82860">
                  <w:pPr>
                    <w:spacing w:line="240" w:lineRule="auto"/>
                    <w:jc w:val="left"/>
                    <w:rPr>
                      <w:rFonts w:ascii="Arial Narrow" w:hAnsi="Arial Narrow"/>
                      <w:sz w:val="20"/>
                      <w:lang w:val="es-PE" w:eastAsia="es-PE"/>
                    </w:rPr>
                  </w:pPr>
                  <w:r w:rsidRPr="000E5F30">
                    <w:rPr>
                      <w:rFonts w:ascii="Arial Narrow" w:hAnsi="Arial Narrow"/>
                      <w:sz w:val="20"/>
                      <w:lang w:val="es-PE" w:eastAsia="es-PE"/>
                    </w:rPr>
                    <w:t>Registra los productos incluidos en cada factura, indicando cantidad, precio unitario, subtotal y referencia al producto.</w:t>
                  </w:r>
                </w:p>
              </w:tc>
            </w:tr>
          </w:tbl>
          <w:p w14:paraId="11C5B18D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</w:p>
        </w:tc>
      </w:tr>
      <w:tr w:rsidR="006856EA" w:rsidRPr="003332B3" w14:paraId="4000A655" w14:textId="77777777" w:rsidTr="006856EA">
        <w:tc>
          <w:tcPr>
            <w:tcW w:w="456" w:type="pct"/>
          </w:tcPr>
          <w:p w14:paraId="723EE82A" w14:textId="77777777" w:rsidR="006856EA" w:rsidRPr="000E5F30" w:rsidRDefault="003A64AD" w:rsidP="00E82860">
            <w:pPr>
              <w:jc w:val="center"/>
              <w:rPr>
                <w:rFonts w:ascii="Arial Narrow" w:hAnsi="Arial Narrow"/>
                <w:sz w:val="20"/>
                <w:lang w:val="es-PE"/>
              </w:rPr>
            </w:pPr>
            <w:r>
              <w:rPr>
                <w:rFonts w:ascii="Arial Narrow" w:hAnsi="Arial Narrow"/>
                <w:sz w:val="20"/>
                <w:lang w:val="es-PE"/>
              </w:rPr>
              <w:t>4</w:t>
            </w:r>
          </w:p>
        </w:tc>
        <w:tc>
          <w:tcPr>
            <w:tcW w:w="1616" w:type="pct"/>
          </w:tcPr>
          <w:p w14:paraId="725D7AE2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PRODUCTO</w:t>
            </w:r>
          </w:p>
        </w:tc>
        <w:tc>
          <w:tcPr>
            <w:tcW w:w="2928" w:type="pct"/>
          </w:tcPr>
          <w:p w14:paraId="07401209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Detalla los productos ofrecidos, con su código, nombre, tamaño, peso, marca y categoría. </w:t>
            </w:r>
          </w:p>
        </w:tc>
      </w:tr>
      <w:tr w:rsidR="006856EA" w:rsidRPr="003332B3" w14:paraId="1F881641" w14:textId="77777777" w:rsidTr="006856EA">
        <w:tc>
          <w:tcPr>
            <w:tcW w:w="456" w:type="pct"/>
          </w:tcPr>
          <w:p w14:paraId="73F9D428" w14:textId="77777777" w:rsidR="006856EA" w:rsidRPr="000E5F30" w:rsidRDefault="003A64AD" w:rsidP="00E82860">
            <w:pPr>
              <w:jc w:val="center"/>
              <w:rPr>
                <w:rFonts w:ascii="Arial Narrow" w:hAnsi="Arial Narrow"/>
                <w:sz w:val="20"/>
                <w:lang w:val="es-PE"/>
              </w:rPr>
            </w:pPr>
            <w:r>
              <w:rPr>
                <w:rFonts w:ascii="Arial Narrow" w:hAnsi="Arial Narrow"/>
                <w:sz w:val="20"/>
                <w:lang w:val="es-PE"/>
              </w:rPr>
              <w:t>5</w:t>
            </w:r>
          </w:p>
        </w:tc>
        <w:tc>
          <w:tcPr>
            <w:tcW w:w="1616" w:type="pct"/>
          </w:tcPr>
          <w:p w14:paraId="524CF519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MARCA</w:t>
            </w:r>
          </w:p>
        </w:tc>
        <w:tc>
          <w:tcPr>
            <w:tcW w:w="2928" w:type="pct"/>
          </w:tcPr>
          <w:p w14:paraId="6D638F94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Identifica las marcas de los productos, con su código y nombre.</w:t>
            </w:r>
          </w:p>
        </w:tc>
      </w:tr>
      <w:tr w:rsidR="006856EA" w:rsidRPr="003332B3" w14:paraId="4AE2B37A" w14:textId="77777777" w:rsidTr="006856EA">
        <w:tc>
          <w:tcPr>
            <w:tcW w:w="456" w:type="pct"/>
          </w:tcPr>
          <w:p w14:paraId="42CA8E42" w14:textId="77777777" w:rsidR="006856EA" w:rsidRPr="000E5F30" w:rsidRDefault="003A64AD" w:rsidP="00E82860">
            <w:pPr>
              <w:jc w:val="center"/>
              <w:rPr>
                <w:rFonts w:ascii="Arial Narrow" w:hAnsi="Arial Narrow"/>
                <w:sz w:val="20"/>
                <w:lang w:val="es-PE"/>
              </w:rPr>
            </w:pPr>
            <w:r>
              <w:rPr>
                <w:rFonts w:ascii="Arial Narrow" w:hAnsi="Arial Narrow"/>
                <w:sz w:val="20"/>
                <w:lang w:val="es-PE"/>
              </w:rPr>
              <w:t>6</w:t>
            </w:r>
          </w:p>
        </w:tc>
        <w:tc>
          <w:tcPr>
            <w:tcW w:w="1616" w:type="pct"/>
          </w:tcPr>
          <w:p w14:paraId="6FC0613A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INVENTARIO</w:t>
            </w:r>
          </w:p>
        </w:tc>
        <w:tc>
          <w:tcPr>
            <w:tcW w:w="2928" w:type="pct"/>
          </w:tcPr>
          <w:p w14:paraId="425ED373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Controla existencias, entradas, salidas, precios y stock actual de los productos.</w:t>
            </w:r>
          </w:p>
        </w:tc>
      </w:tr>
      <w:tr w:rsidR="006856EA" w:rsidRPr="003332B3" w14:paraId="07701A8C" w14:textId="77777777" w:rsidTr="006856EA">
        <w:tc>
          <w:tcPr>
            <w:tcW w:w="456" w:type="pct"/>
          </w:tcPr>
          <w:p w14:paraId="760C1AD8" w14:textId="77777777" w:rsidR="006856EA" w:rsidRPr="000E5F30" w:rsidRDefault="003A64AD" w:rsidP="00E82860">
            <w:pPr>
              <w:jc w:val="center"/>
              <w:rPr>
                <w:rFonts w:ascii="Arial Narrow" w:hAnsi="Arial Narrow"/>
                <w:sz w:val="20"/>
                <w:lang w:val="es-PE"/>
              </w:rPr>
            </w:pPr>
            <w:r>
              <w:rPr>
                <w:rFonts w:ascii="Arial Narrow" w:hAnsi="Arial Narrow"/>
                <w:sz w:val="20"/>
                <w:lang w:val="es-PE"/>
              </w:rPr>
              <w:t>7</w:t>
            </w:r>
          </w:p>
        </w:tc>
        <w:tc>
          <w:tcPr>
            <w:tcW w:w="1616" w:type="pct"/>
          </w:tcPr>
          <w:p w14:paraId="496ED444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CATEGORIA</w:t>
            </w:r>
          </w:p>
        </w:tc>
        <w:tc>
          <w:tcPr>
            <w:tcW w:w="2928" w:type="pct"/>
          </w:tcPr>
          <w:p w14:paraId="3BD22206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Clasifica los productos por tipo o familia, con su código y descripción.</w:t>
            </w:r>
          </w:p>
        </w:tc>
      </w:tr>
      <w:tr w:rsidR="006856EA" w:rsidRPr="003332B3" w14:paraId="36D77370" w14:textId="77777777" w:rsidTr="006856EA">
        <w:tc>
          <w:tcPr>
            <w:tcW w:w="456" w:type="pct"/>
          </w:tcPr>
          <w:p w14:paraId="72B72295" w14:textId="77777777" w:rsidR="006856EA" w:rsidRPr="000E5F30" w:rsidRDefault="003A64AD" w:rsidP="00E82860">
            <w:pPr>
              <w:jc w:val="center"/>
              <w:rPr>
                <w:rFonts w:ascii="Arial Narrow" w:hAnsi="Arial Narrow"/>
                <w:sz w:val="20"/>
                <w:lang w:val="es-PE"/>
              </w:rPr>
            </w:pPr>
            <w:r>
              <w:rPr>
                <w:rFonts w:ascii="Arial Narrow" w:hAnsi="Arial Narrow"/>
                <w:sz w:val="20"/>
                <w:lang w:val="es-PE"/>
              </w:rPr>
              <w:t>8</w:t>
            </w:r>
          </w:p>
        </w:tc>
        <w:tc>
          <w:tcPr>
            <w:tcW w:w="1616" w:type="pct"/>
          </w:tcPr>
          <w:p w14:paraId="76B69108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PROVEEDOR</w:t>
            </w:r>
          </w:p>
        </w:tc>
        <w:tc>
          <w:tcPr>
            <w:tcW w:w="2928" w:type="pct"/>
          </w:tcPr>
          <w:p w14:paraId="54E6D71E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Registra la información de los proveedores, como nombre, teléfono y correo.</w:t>
            </w:r>
          </w:p>
        </w:tc>
      </w:tr>
      <w:tr w:rsidR="006856EA" w:rsidRPr="003332B3" w14:paraId="09679087" w14:textId="77777777" w:rsidTr="006856EA">
        <w:tc>
          <w:tcPr>
            <w:tcW w:w="456" w:type="pct"/>
          </w:tcPr>
          <w:p w14:paraId="02746BDA" w14:textId="77777777" w:rsidR="006856EA" w:rsidRPr="000E5F30" w:rsidRDefault="003A64AD" w:rsidP="00E82860">
            <w:pPr>
              <w:jc w:val="center"/>
              <w:rPr>
                <w:rFonts w:ascii="Arial Narrow" w:hAnsi="Arial Narrow"/>
                <w:sz w:val="20"/>
                <w:lang w:val="es-PE"/>
              </w:rPr>
            </w:pPr>
            <w:r>
              <w:rPr>
                <w:rFonts w:ascii="Arial Narrow" w:hAnsi="Arial Narrow"/>
                <w:sz w:val="20"/>
                <w:lang w:val="es-PE"/>
              </w:rPr>
              <w:t>9</w:t>
            </w:r>
          </w:p>
        </w:tc>
        <w:tc>
          <w:tcPr>
            <w:tcW w:w="1616" w:type="pct"/>
          </w:tcPr>
          <w:p w14:paraId="475A4DB5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</w:t>
            </w:r>
            <w:r>
              <w:rPr>
                <w:rFonts w:ascii="Arial Narrow" w:hAnsi="Arial Narrow"/>
                <w:sz w:val="20"/>
                <w:lang w:val="es-PE"/>
              </w:rPr>
              <w:t>CLIENTE</w:t>
            </w:r>
          </w:p>
        </w:tc>
        <w:tc>
          <w:tcPr>
            <w:tcW w:w="2928" w:type="pct"/>
          </w:tcPr>
          <w:p w14:paraId="6E63E57B" w14:textId="77777777" w:rsidR="006856EA" w:rsidRPr="000E5F30" w:rsidRDefault="006856EA" w:rsidP="00E82860">
            <w:pPr>
              <w:rPr>
                <w:rFonts w:ascii="Arial Narrow" w:hAnsi="Arial Narrow"/>
                <w:sz w:val="20"/>
                <w:lang w:val="es-PE"/>
              </w:rPr>
            </w:pPr>
            <w:r w:rsidRPr="000E5F30">
              <w:rPr>
                <w:rFonts w:ascii="Arial Narrow" w:hAnsi="Arial Narrow"/>
                <w:sz w:val="20"/>
                <w:lang w:val="es-PE"/>
              </w:rPr>
              <w:t xml:space="preserve"> Registra </w:t>
            </w:r>
            <w:r w:rsidRPr="00E82860">
              <w:rPr>
                <w:rFonts w:ascii="Arial Narrow" w:hAnsi="Arial Narrow"/>
                <w:sz w:val="20"/>
                <w:lang w:val="es-PE"/>
              </w:rPr>
              <w:t xml:space="preserve">los datos de acceso de los </w:t>
            </w:r>
            <w:r>
              <w:rPr>
                <w:rFonts w:ascii="Arial Narrow" w:hAnsi="Arial Narrow"/>
                <w:sz w:val="20"/>
                <w:lang w:val="es-PE"/>
              </w:rPr>
              <w:t xml:space="preserve">clientes </w:t>
            </w:r>
            <w:r w:rsidRPr="00E82860">
              <w:rPr>
                <w:rFonts w:ascii="Arial Narrow" w:hAnsi="Arial Narrow"/>
                <w:sz w:val="20"/>
                <w:lang w:val="es-PE"/>
              </w:rPr>
              <w:t>(correo, contraseña encriptada y rol).</w:t>
            </w:r>
          </w:p>
        </w:tc>
      </w:tr>
    </w:tbl>
    <w:p w14:paraId="652053CC" w14:textId="77777777" w:rsidR="006856EA" w:rsidRDefault="006856EA" w:rsidP="00C31721"/>
    <w:p w14:paraId="243BA143" w14:textId="77777777" w:rsidR="006856EA" w:rsidRPr="00C31721" w:rsidRDefault="006856EA" w:rsidP="00C31721"/>
    <w:p w14:paraId="1EA64D40" w14:textId="77777777" w:rsidR="00C31721" w:rsidRDefault="00264544" w:rsidP="005E1F4A">
      <w:pPr>
        <w:pStyle w:val="Ttulo2"/>
        <w:tabs>
          <w:tab w:val="clear" w:pos="1427"/>
        </w:tabs>
        <w:ind w:left="709"/>
        <w:rPr>
          <w:rFonts w:ascii="Muller Bold" w:hAnsi="Muller Bold"/>
          <w:b w:val="0"/>
          <w:sz w:val="20"/>
        </w:rPr>
      </w:pPr>
      <w:bookmarkStart w:id="21" w:name="_Toc199310233"/>
      <w:bookmarkStart w:id="22" w:name="_Toc78799239"/>
      <w:r w:rsidRPr="005E1F4A">
        <w:rPr>
          <w:rFonts w:ascii="Muller Bold" w:hAnsi="Muller Bold"/>
          <w:b w:val="0"/>
          <w:sz w:val="20"/>
        </w:rPr>
        <w:t>Descripción de las Tablas</w:t>
      </w:r>
      <w:bookmarkEnd w:id="21"/>
      <w:bookmarkEnd w:id="22"/>
    </w:p>
    <w:p w14:paraId="6CEE55C8" w14:textId="77777777" w:rsidR="00E82860" w:rsidRPr="00E82860" w:rsidRDefault="00E82860" w:rsidP="00E82860">
      <w:pPr>
        <w:pStyle w:val="Ttulo3"/>
        <w:spacing w:before="0" w:after="0" w:line="240" w:lineRule="auto"/>
      </w:pPr>
      <w:r>
        <w:t>&lt;factura</w:t>
      </w:r>
      <w:r w:rsidRPr="00590C32">
        <w:t>&gt;</w:t>
      </w:r>
    </w:p>
    <w:tbl>
      <w:tblPr>
        <w:tblpPr w:leftFromText="141" w:rightFromText="141" w:vertAnchor="text" w:horzAnchor="margin" w:tblpY="18"/>
        <w:tblW w:w="8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"/>
        <w:gridCol w:w="1580"/>
        <w:gridCol w:w="3345"/>
        <w:gridCol w:w="1314"/>
        <w:gridCol w:w="1207"/>
        <w:gridCol w:w="830"/>
      </w:tblGrid>
      <w:tr w:rsidR="00E82860" w:rsidRPr="005E1F4A" w14:paraId="698A2F09" w14:textId="77777777" w:rsidTr="00051C5A">
        <w:trPr>
          <w:trHeight w:val="579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0E5DC914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EF7BBA3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0E63EF8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C0A995E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DAA8CDB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2EA8201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E82860" w:rsidRPr="005E1F4A" w14:paraId="268E5691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753B61D4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noWrap/>
            <w:vAlign w:val="bottom"/>
          </w:tcPr>
          <w:p w14:paraId="022501FF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COD EMP</w:t>
            </w:r>
          </w:p>
        </w:tc>
        <w:tc>
          <w:tcPr>
            <w:tcW w:w="0" w:type="auto"/>
            <w:noWrap/>
            <w:vAlign w:val="bottom"/>
          </w:tcPr>
          <w:p w14:paraId="60CA5067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Código de la empresa emisora</w:t>
            </w:r>
          </w:p>
        </w:tc>
        <w:tc>
          <w:tcPr>
            <w:tcW w:w="0" w:type="auto"/>
            <w:noWrap/>
            <w:vAlign w:val="bottom"/>
          </w:tcPr>
          <w:p w14:paraId="4C7B652C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34E52D17" w14:textId="11195C11" w:rsidR="00E82860" w:rsidRPr="005E1F4A" w:rsidRDefault="005C13E6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56FF989B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FK</w:t>
            </w:r>
          </w:p>
        </w:tc>
      </w:tr>
      <w:tr w:rsidR="00E82860" w:rsidRPr="005E1F4A" w14:paraId="579F0AD5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3D9BAD80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noWrap/>
            <w:vAlign w:val="bottom"/>
          </w:tcPr>
          <w:p w14:paraId="185BE384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NUM FACT</w:t>
            </w:r>
          </w:p>
        </w:tc>
        <w:tc>
          <w:tcPr>
            <w:tcW w:w="0" w:type="auto"/>
            <w:noWrap/>
            <w:vAlign w:val="bottom"/>
          </w:tcPr>
          <w:p w14:paraId="1833F488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Numero de Factura</w:t>
            </w:r>
          </w:p>
        </w:tc>
        <w:tc>
          <w:tcPr>
            <w:tcW w:w="0" w:type="auto"/>
            <w:noWrap/>
            <w:vAlign w:val="bottom"/>
          </w:tcPr>
          <w:p w14:paraId="1C38B404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465EB02E" w14:textId="6D5071C6" w:rsidR="00E82860" w:rsidRPr="005E1F4A" w:rsidRDefault="005C13E6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3999AD6D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PK</w:t>
            </w:r>
          </w:p>
        </w:tc>
      </w:tr>
      <w:tr w:rsidR="00E82860" w:rsidRPr="005E1F4A" w14:paraId="278C0C36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0B6F7E39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noWrap/>
            <w:vAlign w:val="bottom"/>
          </w:tcPr>
          <w:p w14:paraId="4F4A1950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FEC_EMI</w:t>
            </w:r>
          </w:p>
        </w:tc>
        <w:tc>
          <w:tcPr>
            <w:tcW w:w="0" w:type="auto"/>
            <w:noWrap/>
            <w:vAlign w:val="bottom"/>
          </w:tcPr>
          <w:p w14:paraId="68B9EC46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Fecha en que se emite la factura</w:t>
            </w:r>
          </w:p>
        </w:tc>
        <w:tc>
          <w:tcPr>
            <w:tcW w:w="0" w:type="auto"/>
            <w:noWrap/>
            <w:vAlign w:val="bottom"/>
          </w:tcPr>
          <w:p w14:paraId="3FAA2DF2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DATE</w:t>
            </w:r>
          </w:p>
        </w:tc>
        <w:tc>
          <w:tcPr>
            <w:tcW w:w="0" w:type="auto"/>
            <w:noWrap/>
            <w:vAlign w:val="bottom"/>
          </w:tcPr>
          <w:p w14:paraId="7EB161B2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75FDE01F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7A80349A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42BD2C57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noWrap/>
            <w:vAlign w:val="bottom"/>
          </w:tcPr>
          <w:p w14:paraId="6E5ACC56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COD CLI</w:t>
            </w:r>
          </w:p>
        </w:tc>
        <w:tc>
          <w:tcPr>
            <w:tcW w:w="0" w:type="auto"/>
            <w:noWrap/>
            <w:vAlign w:val="bottom"/>
          </w:tcPr>
          <w:p w14:paraId="2C5DEB11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Código de Cliente</w:t>
            </w:r>
          </w:p>
        </w:tc>
        <w:tc>
          <w:tcPr>
            <w:tcW w:w="0" w:type="auto"/>
            <w:noWrap/>
            <w:vAlign w:val="bottom"/>
          </w:tcPr>
          <w:p w14:paraId="2A0FAD57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3679A4FE" w14:textId="590A522F" w:rsidR="00E82860" w:rsidRPr="005E1F4A" w:rsidRDefault="005C13E6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73BB7B90" w14:textId="77777777" w:rsidR="00E82860" w:rsidRPr="005E1F4A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FK</w:t>
            </w:r>
          </w:p>
        </w:tc>
      </w:tr>
      <w:tr w:rsidR="00E82860" w:rsidRPr="005E1F4A" w14:paraId="571AEAD9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236EEA5D" w14:textId="77777777" w:rsidR="00E82860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noWrap/>
            <w:vAlign w:val="bottom"/>
          </w:tcPr>
          <w:p w14:paraId="7121B358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COND_VTA</w:t>
            </w:r>
          </w:p>
        </w:tc>
        <w:tc>
          <w:tcPr>
            <w:tcW w:w="0" w:type="auto"/>
            <w:noWrap/>
            <w:vAlign w:val="bottom"/>
          </w:tcPr>
          <w:p w14:paraId="34EA34B3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Tipo de pago (contado, crédito)</w:t>
            </w:r>
          </w:p>
        </w:tc>
        <w:tc>
          <w:tcPr>
            <w:tcW w:w="0" w:type="auto"/>
            <w:noWrap/>
            <w:vAlign w:val="bottom"/>
          </w:tcPr>
          <w:p w14:paraId="17F48914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1B3B73C6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30</w:t>
            </w:r>
          </w:p>
        </w:tc>
        <w:tc>
          <w:tcPr>
            <w:tcW w:w="0" w:type="auto"/>
            <w:noWrap/>
            <w:vAlign w:val="bottom"/>
          </w:tcPr>
          <w:p w14:paraId="52D52C8C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1E694741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3EB06791" w14:textId="77777777" w:rsidR="00E82860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6</w:t>
            </w:r>
          </w:p>
        </w:tc>
        <w:tc>
          <w:tcPr>
            <w:tcW w:w="0" w:type="auto"/>
            <w:noWrap/>
            <w:vAlign w:val="bottom"/>
          </w:tcPr>
          <w:p w14:paraId="1081EC43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IMPTO</w:t>
            </w:r>
          </w:p>
        </w:tc>
        <w:tc>
          <w:tcPr>
            <w:tcW w:w="0" w:type="auto"/>
            <w:noWrap/>
            <w:vAlign w:val="bottom"/>
          </w:tcPr>
          <w:p w14:paraId="63517DDC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Valor total de impuesto</w:t>
            </w:r>
          </w:p>
        </w:tc>
        <w:tc>
          <w:tcPr>
            <w:tcW w:w="0" w:type="auto"/>
            <w:noWrap/>
            <w:vAlign w:val="bottom"/>
          </w:tcPr>
          <w:p w14:paraId="4856519D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noWrap/>
            <w:vAlign w:val="bottom"/>
          </w:tcPr>
          <w:p w14:paraId="3285D512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10,2</w:t>
            </w:r>
          </w:p>
        </w:tc>
        <w:tc>
          <w:tcPr>
            <w:tcW w:w="0" w:type="auto"/>
            <w:noWrap/>
            <w:vAlign w:val="bottom"/>
          </w:tcPr>
          <w:p w14:paraId="534BCFA1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5EBD88B0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47DF5471" w14:textId="77777777" w:rsidR="00E82860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7</w:t>
            </w:r>
          </w:p>
        </w:tc>
        <w:tc>
          <w:tcPr>
            <w:tcW w:w="0" w:type="auto"/>
            <w:noWrap/>
            <w:vAlign w:val="bottom"/>
          </w:tcPr>
          <w:p w14:paraId="5DB745FF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DESC</w:t>
            </w:r>
          </w:p>
        </w:tc>
        <w:tc>
          <w:tcPr>
            <w:tcW w:w="0" w:type="auto"/>
            <w:noWrap/>
            <w:vAlign w:val="bottom"/>
          </w:tcPr>
          <w:p w14:paraId="5B052466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Descuento total</w:t>
            </w:r>
          </w:p>
        </w:tc>
        <w:tc>
          <w:tcPr>
            <w:tcW w:w="0" w:type="auto"/>
            <w:noWrap/>
            <w:vAlign w:val="bottom"/>
          </w:tcPr>
          <w:p w14:paraId="6F5231F2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noWrap/>
            <w:vAlign w:val="bottom"/>
          </w:tcPr>
          <w:p w14:paraId="3F530966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10,2</w:t>
            </w:r>
          </w:p>
        </w:tc>
        <w:tc>
          <w:tcPr>
            <w:tcW w:w="0" w:type="auto"/>
            <w:noWrap/>
            <w:vAlign w:val="bottom"/>
          </w:tcPr>
          <w:p w14:paraId="6F9C6AE3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355BBBAB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2831BC74" w14:textId="77777777" w:rsidR="00E82860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8</w:t>
            </w:r>
          </w:p>
        </w:tc>
        <w:tc>
          <w:tcPr>
            <w:tcW w:w="0" w:type="auto"/>
            <w:noWrap/>
            <w:vAlign w:val="bottom"/>
          </w:tcPr>
          <w:p w14:paraId="171772ED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SUBTOT</w:t>
            </w:r>
          </w:p>
        </w:tc>
        <w:tc>
          <w:tcPr>
            <w:tcW w:w="0" w:type="auto"/>
            <w:noWrap/>
            <w:vAlign w:val="bottom"/>
          </w:tcPr>
          <w:p w14:paraId="79A0BE31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Subtotal</w:t>
            </w:r>
          </w:p>
        </w:tc>
        <w:tc>
          <w:tcPr>
            <w:tcW w:w="0" w:type="auto"/>
            <w:noWrap/>
            <w:vAlign w:val="bottom"/>
          </w:tcPr>
          <w:p w14:paraId="26AD64AC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noWrap/>
            <w:vAlign w:val="bottom"/>
          </w:tcPr>
          <w:p w14:paraId="64FBF286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10,2</w:t>
            </w:r>
          </w:p>
        </w:tc>
        <w:tc>
          <w:tcPr>
            <w:tcW w:w="0" w:type="auto"/>
            <w:noWrap/>
            <w:vAlign w:val="bottom"/>
          </w:tcPr>
          <w:p w14:paraId="3093E8EE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726BBDCA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1B3B545B" w14:textId="77777777" w:rsidR="00E82860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9</w:t>
            </w:r>
          </w:p>
        </w:tc>
        <w:tc>
          <w:tcPr>
            <w:tcW w:w="0" w:type="auto"/>
            <w:noWrap/>
            <w:vAlign w:val="bottom"/>
          </w:tcPr>
          <w:p w14:paraId="4E1FFA9A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COS_ENV</w:t>
            </w:r>
          </w:p>
        </w:tc>
        <w:tc>
          <w:tcPr>
            <w:tcW w:w="0" w:type="auto"/>
            <w:noWrap/>
            <w:vAlign w:val="bottom"/>
          </w:tcPr>
          <w:p w14:paraId="3BDDD417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Costo de envió</w:t>
            </w:r>
          </w:p>
        </w:tc>
        <w:tc>
          <w:tcPr>
            <w:tcW w:w="0" w:type="auto"/>
            <w:noWrap/>
            <w:vAlign w:val="bottom"/>
          </w:tcPr>
          <w:p w14:paraId="481E50A5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noWrap/>
            <w:vAlign w:val="bottom"/>
          </w:tcPr>
          <w:p w14:paraId="4E089F0F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10,2</w:t>
            </w:r>
          </w:p>
        </w:tc>
        <w:tc>
          <w:tcPr>
            <w:tcW w:w="0" w:type="auto"/>
            <w:noWrap/>
            <w:vAlign w:val="bottom"/>
          </w:tcPr>
          <w:p w14:paraId="3BCAE97A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4681BE07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2A5CF1BC" w14:textId="77777777" w:rsidR="00E82860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10</w:t>
            </w:r>
          </w:p>
        </w:tc>
        <w:tc>
          <w:tcPr>
            <w:tcW w:w="0" w:type="auto"/>
            <w:noWrap/>
            <w:vAlign w:val="bottom"/>
          </w:tcPr>
          <w:p w14:paraId="4AB27CCF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DES_SUB</w:t>
            </w:r>
          </w:p>
        </w:tc>
        <w:tc>
          <w:tcPr>
            <w:tcW w:w="0" w:type="auto"/>
            <w:noWrap/>
            <w:vAlign w:val="bottom"/>
          </w:tcPr>
          <w:p w14:paraId="3C6ADDED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Descuento menos el subtotal</w:t>
            </w:r>
          </w:p>
        </w:tc>
        <w:tc>
          <w:tcPr>
            <w:tcW w:w="0" w:type="auto"/>
            <w:noWrap/>
            <w:vAlign w:val="bottom"/>
          </w:tcPr>
          <w:p w14:paraId="6AD0A6EF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noWrap/>
            <w:vAlign w:val="bottom"/>
          </w:tcPr>
          <w:p w14:paraId="61A116DC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10,2</w:t>
            </w:r>
          </w:p>
        </w:tc>
        <w:tc>
          <w:tcPr>
            <w:tcW w:w="0" w:type="auto"/>
            <w:noWrap/>
            <w:vAlign w:val="bottom"/>
          </w:tcPr>
          <w:p w14:paraId="7BF6CF75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1D556DCA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7A63FC90" w14:textId="77777777" w:rsidR="00E82860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11</w:t>
            </w:r>
          </w:p>
        </w:tc>
        <w:tc>
          <w:tcPr>
            <w:tcW w:w="0" w:type="auto"/>
            <w:noWrap/>
            <w:vAlign w:val="bottom"/>
          </w:tcPr>
          <w:p w14:paraId="68DD2156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TASA_IMP</w:t>
            </w:r>
          </w:p>
        </w:tc>
        <w:tc>
          <w:tcPr>
            <w:tcW w:w="0" w:type="auto"/>
            <w:noWrap/>
            <w:vAlign w:val="bottom"/>
          </w:tcPr>
          <w:p w14:paraId="0654D85B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Porcentaje de impuesto aplicado</w:t>
            </w:r>
          </w:p>
        </w:tc>
        <w:tc>
          <w:tcPr>
            <w:tcW w:w="0" w:type="auto"/>
            <w:noWrap/>
            <w:vAlign w:val="bottom"/>
          </w:tcPr>
          <w:p w14:paraId="7FFCD50D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noWrap/>
            <w:vAlign w:val="bottom"/>
          </w:tcPr>
          <w:p w14:paraId="21864431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5,2</w:t>
            </w:r>
          </w:p>
        </w:tc>
        <w:tc>
          <w:tcPr>
            <w:tcW w:w="0" w:type="auto"/>
            <w:noWrap/>
            <w:vAlign w:val="bottom"/>
          </w:tcPr>
          <w:p w14:paraId="36F2D801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5BC9E019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7161A689" w14:textId="77777777" w:rsidR="00E82860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12</w:t>
            </w:r>
          </w:p>
        </w:tc>
        <w:tc>
          <w:tcPr>
            <w:tcW w:w="0" w:type="auto"/>
            <w:noWrap/>
            <w:vAlign w:val="bottom"/>
          </w:tcPr>
          <w:p w14:paraId="4A3ED2E6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OTRO</w:t>
            </w:r>
          </w:p>
        </w:tc>
        <w:tc>
          <w:tcPr>
            <w:tcW w:w="0" w:type="auto"/>
            <w:noWrap/>
            <w:vAlign w:val="bottom"/>
          </w:tcPr>
          <w:p w14:paraId="672DA894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Otros cargos adicionales</w:t>
            </w:r>
          </w:p>
        </w:tc>
        <w:tc>
          <w:tcPr>
            <w:tcW w:w="0" w:type="auto"/>
            <w:noWrap/>
            <w:vAlign w:val="bottom"/>
          </w:tcPr>
          <w:p w14:paraId="5DA92C9A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noWrap/>
            <w:vAlign w:val="bottom"/>
          </w:tcPr>
          <w:p w14:paraId="3E20ECEF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10,2</w:t>
            </w:r>
          </w:p>
        </w:tc>
        <w:tc>
          <w:tcPr>
            <w:tcW w:w="0" w:type="auto"/>
            <w:noWrap/>
            <w:vAlign w:val="bottom"/>
          </w:tcPr>
          <w:p w14:paraId="102E5043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14725FCB" w14:textId="77777777" w:rsidTr="00051C5A">
        <w:trPr>
          <w:trHeight w:hRule="exact" w:val="249"/>
        </w:trPr>
        <w:tc>
          <w:tcPr>
            <w:tcW w:w="0" w:type="auto"/>
            <w:noWrap/>
            <w:vAlign w:val="bottom"/>
          </w:tcPr>
          <w:p w14:paraId="6AA6FD0A" w14:textId="77777777" w:rsidR="00E82860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13</w:t>
            </w:r>
          </w:p>
        </w:tc>
        <w:tc>
          <w:tcPr>
            <w:tcW w:w="0" w:type="auto"/>
            <w:noWrap/>
            <w:vAlign w:val="bottom"/>
          </w:tcPr>
          <w:p w14:paraId="2346604C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TOTAL</w:t>
            </w:r>
          </w:p>
        </w:tc>
        <w:tc>
          <w:tcPr>
            <w:tcW w:w="0" w:type="auto"/>
            <w:noWrap/>
            <w:vAlign w:val="bottom"/>
          </w:tcPr>
          <w:p w14:paraId="5DE8FA28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 w:rsidRPr="00E04FCF">
              <w:rPr>
                <w:lang w:val="es-PE"/>
              </w:rPr>
              <w:t>Monto total</w:t>
            </w:r>
          </w:p>
        </w:tc>
        <w:tc>
          <w:tcPr>
            <w:tcW w:w="0" w:type="auto"/>
            <w:noWrap/>
            <w:vAlign w:val="bottom"/>
          </w:tcPr>
          <w:p w14:paraId="4DD1B35C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noWrap/>
            <w:vAlign w:val="bottom"/>
          </w:tcPr>
          <w:p w14:paraId="00DAC0AB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10,2</w:t>
            </w:r>
          </w:p>
        </w:tc>
        <w:tc>
          <w:tcPr>
            <w:tcW w:w="0" w:type="auto"/>
            <w:noWrap/>
            <w:vAlign w:val="bottom"/>
          </w:tcPr>
          <w:p w14:paraId="631E1757" w14:textId="77777777" w:rsidR="00E82860" w:rsidRDefault="00E82860" w:rsidP="00E82860">
            <w:pPr>
              <w:spacing w:line="240" w:lineRule="auto"/>
              <w:jc w:val="left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</w:tbl>
    <w:p w14:paraId="02D19F01" w14:textId="77777777" w:rsidR="00051C5A" w:rsidRDefault="00051C5A" w:rsidP="00051C5A">
      <w:pPr>
        <w:pStyle w:val="Ttulo3"/>
        <w:numPr>
          <w:ilvl w:val="0"/>
          <w:numId w:val="0"/>
        </w:numPr>
        <w:spacing w:before="0" w:after="0" w:line="240" w:lineRule="auto"/>
        <w:ind w:left="720"/>
        <w:rPr>
          <w:rFonts w:ascii="Muller Bold" w:hAnsi="Muller Bold"/>
          <w:sz w:val="20"/>
        </w:rPr>
      </w:pPr>
    </w:p>
    <w:p w14:paraId="3ECD9BF1" w14:textId="77777777" w:rsidR="00051C5A" w:rsidRDefault="00051C5A" w:rsidP="00051C5A"/>
    <w:p w14:paraId="70E43754" w14:textId="77777777" w:rsidR="00051C5A" w:rsidRDefault="00051C5A" w:rsidP="00051C5A"/>
    <w:p w14:paraId="7E2B8CFE" w14:textId="77777777" w:rsidR="00051C5A" w:rsidRDefault="00051C5A" w:rsidP="00051C5A"/>
    <w:p w14:paraId="67CCF9A9" w14:textId="77777777" w:rsidR="00051C5A" w:rsidRDefault="00051C5A" w:rsidP="00051C5A"/>
    <w:p w14:paraId="3D92BF4E" w14:textId="77777777" w:rsidR="00051C5A" w:rsidRDefault="00051C5A" w:rsidP="00051C5A"/>
    <w:p w14:paraId="41C1F74A" w14:textId="77777777" w:rsidR="00051C5A" w:rsidRPr="00051C5A" w:rsidRDefault="00051C5A" w:rsidP="00051C5A"/>
    <w:p w14:paraId="4938B78F" w14:textId="77777777" w:rsidR="00E82860" w:rsidRPr="00E82860" w:rsidRDefault="00E82860" w:rsidP="00E82860">
      <w:pPr>
        <w:pStyle w:val="Ttulo3"/>
        <w:spacing w:before="0" w:after="0" w:line="240" w:lineRule="auto"/>
        <w:rPr>
          <w:rFonts w:ascii="Muller Bold" w:hAnsi="Muller Bold"/>
          <w:sz w:val="20"/>
        </w:rPr>
      </w:pPr>
      <w:r>
        <w:t>&lt;empresa</w:t>
      </w:r>
      <w:r w:rsidRPr="00590C32">
        <w:t>&gt;</w:t>
      </w:r>
    </w:p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890"/>
        <w:gridCol w:w="2537"/>
        <w:gridCol w:w="1395"/>
        <w:gridCol w:w="1452"/>
        <w:gridCol w:w="1003"/>
      </w:tblGrid>
      <w:tr w:rsidR="00E82860" w:rsidRPr="005E1F4A" w14:paraId="305F7495" w14:textId="77777777" w:rsidTr="00E82860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1FE6D573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59750D9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9059E40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794DC2E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4CFD63C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45A89A5" w14:textId="77777777" w:rsidR="00E82860" w:rsidRPr="00143242" w:rsidRDefault="00E82860" w:rsidP="00E82860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E82860" w:rsidRPr="005E1F4A" w14:paraId="71DFC848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59083259" w14:textId="77777777" w:rsidR="00E82860" w:rsidRPr="00143242" w:rsidRDefault="00E82860" w:rsidP="00E82860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noWrap/>
            <w:vAlign w:val="bottom"/>
          </w:tcPr>
          <w:p w14:paraId="2A805F58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04FCF">
              <w:rPr>
                <w:lang w:val="es-PE"/>
              </w:rPr>
              <w:t>COD EMP</w:t>
            </w:r>
          </w:p>
        </w:tc>
        <w:tc>
          <w:tcPr>
            <w:tcW w:w="0" w:type="auto"/>
            <w:noWrap/>
            <w:vAlign w:val="bottom"/>
          </w:tcPr>
          <w:p w14:paraId="19D672BC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Código de la empresa</w:t>
            </w:r>
          </w:p>
        </w:tc>
        <w:tc>
          <w:tcPr>
            <w:tcW w:w="0" w:type="auto"/>
            <w:noWrap/>
            <w:vAlign w:val="bottom"/>
          </w:tcPr>
          <w:p w14:paraId="52FC5FE0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36F6FC74" w14:textId="3CE39696" w:rsidR="00E82860" w:rsidRPr="005E1F4A" w:rsidRDefault="005C13E6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3C3FAD15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PK</w:t>
            </w:r>
          </w:p>
        </w:tc>
      </w:tr>
      <w:tr w:rsidR="00E82860" w:rsidRPr="005E1F4A" w14:paraId="74AC95AB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31136134" w14:textId="77777777" w:rsidR="00E82860" w:rsidRPr="00143242" w:rsidRDefault="00E82860" w:rsidP="00E82860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noWrap/>
            <w:vAlign w:val="bottom"/>
          </w:tcPr>
          <w:p w14:paraId="4F84C2DC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04FCF">
              <w:rPr>
                <w:lang w:val="es-PE"/>
              </w:rPr>
              <w:t>DIR_EMP</w:t>
            </w:r>
            <w:r w:rsidRPr="00E04FCF">
              <w:rPr>
                <w:lang w:val="es-PE"/>
              </w:rPr>
              <w:tab/>
            </w:r>
          </w:p>
        </w:tc>
        <w:tc>
          <w:tcPr>
            <w:tcW w:w="0" w:type="auto"/>
            <w:noWrap/>
            <w:vAlign w:val="bottom"/>
          </w:tcPr>
          <w:p w14:paraId="333449E4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Dirección de la empresa</w:t>
            </w:r>
          </w:p>
        </w:tc>
        <w:tc>
          <w:tcPr>
            <w:tcW w:w="0" w:type="auto"/>
            <w:noWrap/>
            <w:vAlign w:val="bottom"/>
          </w:tcPr>
          <w:p w14:paraId="78036CBE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366FA8B7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150</w:t>
            </w:r>
          </w:p>
        </w:tc>
        <w:tc>
          <w:tcPr>
            <w:tcW w:w="0" w:type="auto"/>
            <w:noWrap/>
            <w:vAlign w:val="bottom"/>
          </w:tcPr>
          <w:p w14:paraId="74A83956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0F6FA1D2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1BF6C406" w14:textId="77777777" w:rsidR="00E82860" w:rsidRPr="00143242" w:rsidRDefault="00E82860" w:rsidP="00E82860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noWrap/>
            <w:vAlign w:val="bottom"/>
          </w:tcPr>
          <w:p w14:paraId="64CADA3E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04FCF">
              <w:rPr>
                <w:lang w:val="es-PE"/>
              </w:rPr>
              <w:t>COR_EMP</w:t>
            </w:r>
            <w:r w:rsidRPr="00E04FCF">
              <w:rPr>
                <w:lang w:val="es-PE"/>
              </w:rPr>
              <w:tab/>
            </w:r>
          </w:p>
        </w:tc>
        <w:tc>
          <w:tcPr>
            <w:tcW w:w="0" w:type="auto"/>
            <w:noWrap/>
            <w:vAlign w:val="bottom"/>
          </w:tcPr>
          <w:p w14:paraId="552361FA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Correo de la empresa</w:t>
            </w:r>
          </w:p>
        </w:tc>
        <w:tc>
          <w:tcPr>
            <w:tcW w:w="0" w:type="auto"/>
            <w:noWrap/>
            <w:vAlign w:val="bottom"/>
          </w:tcPr>
          <w:p w14:paraId="49728B69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4A5B21F2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100</w:t>
            </w:r>
          </w:p>
        </w:tc>
        <w:tc>
          <w:tcPr>
            <w:tcW w:w="0" w:type="auto"/>
            <w:noWrap/>
            <w:vAlign w:val="bottom"/>
          </w:tcPr>
          <w:p w14:paraId="253222D9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0C6A61F9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489FB79A" w14:textId="77777777" w:rsidR="00E82860" w:rsidRPr="00143242" w:rsidRDefault="00E82860" w:rsidP="00E82860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noWrap/>
            <w:vAlign w:val="bottom"/>
          </w:tcPr>
          <w:p w14:paraId="32535F45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04FCF">
              <w:rPr>
                <w:lang w:val="es-PE"/>
              </w:rPr>
              <w:t>TELEF_EMP</w:t>
            </w:r>
          </w:p>
        </w:tc>
        <w:tc>
          <w:tcPr>
            <w:tcW w:w="0" w:type="auto"/>
            <w:noWrap/>
            <w:vAlign w:val="bottom"/>
          </w:tcPr>
          <w:p w14:paraId="437AA91E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Teléfono de empresa</w:t>
            </w:r>
          </w:p>
        </w:tc>
        <w:tc>
          <w:tcPr>
            <w:tcW w:w="0" w:type="auto"/>
            <w:noWrap/>
            <w:vAlign w:val="bottom"/>
          </w:tcPr>
          <w:p w14:paraId="53B6AF93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227A85C7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15</w:t>
            </w:r>
          </w:p>
        </w:tc>
        <w:tc>
          <w:tcPr>
            <w:tcW w:w="0" w:type="auto"/>
            <w:noWrap/>
            <w:vAlign w:val="bottom"/>
          </w:tcPr>
          <w:p w14:paraId="516AE1EF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7B00CE31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683D4042" w14:textId="77777777" w:rsidR="00E82860" w:rsidRPr="00143242" w:rsidRDefault="00E82860" w:rsidP="00E82860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noWrap/>
            <w:vAlign w:val="bottom"/>
          </w:tcPr>
          <w:p w14:paraId="10D703AA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04FCF">
              <w:rPr>
                <w:lang w:val="es-PE"/>
              </w:rPr>
              <w:t>RESP_EMP</w:t>
            </w:r>
          </w:p>
        </w:tc>
        <w:tc>
          <w:tcPr>
            <w:tcW w:w="0" w:type="auto"/>
            <w:noWrap/>
            <w:vAlign w:val="bottom"/>
          </w:tcPr>
          <w:p w14:paraId="23B44283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Nombre del responsabl</w:t>
            </w:r>
            <w:r>
              <w:rPr>
                <w:lang w:val="es-PE"/>
              </w:rPr>
              <w:t>e</w:t>
            </w:r>
          </w:p>
        </w:tc>
        <w:tc>
          <w:tcPr>
            <w:tcW w:w="0" w:type="auto"/>
            <w:noWrap/>
            <w:vAlign w:val="bottom"/>
          </w:tcPr>
          <w:p w14:paraId="55686671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212EE880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80</w:t>
            </w:r>
          </w:p>
        </w:tc>
        <w:tc>
          <w:tcPr>
            <w:tcW w:w="0" w:type="auto"/>
            <w:noWrap/>
            <w:vAlign w:val="bottom"/>
          </w:tcPr>
          <w:p w14:paraId="1F9A3C1C" w14:textId="77777777" w:rsidR="00E82860" w:rsidRPr="005E1F4A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0F8B98A3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68F32DB4" w14:textId="77777777" w:rsidR="00E82860" w:rsidRPr="00143242" w:rsidRDefault="00E82860" w:rsidP="00E82860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6</w:t>
            </w:r>
          </w:p>
        </w:tc>
        <w:tc>
          <w:tcPr>
            <w:tcW w:w="0" w:type="auto"/>
            <w:noWrap/>
            <w:vAlign w:val="bottom"/>
          </w:tcPr>
          <w:p w14:paraId="542D2EA0" w14:textId="77777777" w:rsidR="00E82860" w:rsidRDefault="00E82860" w:rsidP="00E82860">
            <w:pPr>
              <w:spacing w:line="240" w:lineRule="auto"/>
              <w:rPr>
                <w:lang w:val="es-PE"/>
              </w:rPr>
            </w:pPr>
            <w:r w:rsidRPr="00E04FCF">
              <w:rPr>
                <w:lang w:val="es-PE"/>
              </w:rPr>
              <w:t>RUC_EMP</w:t>
            </w:r>
            <w:r w:rsidRPr="00E04FCF">
              <w:rPr>
                <w:lang w:val="es-PE"/>
              </w:rPr>
              <w:tab/>
            </w:r>
          </w:p>
        </w:tc>
        <w:tc>
          <w:tcPr>
            <w:tcW w:w="0" w:type="auto"/>
            <w:noWrap/>
            <w:vAlign w:val="bottom"/>
          </w:tcPr>
          <w:p w14:paraId="6462A0F7" w14:textId="77777777" w:rsidR="00E82860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RUC de la empresa</w:t>
            </w:r>
          </w:p>
        </w:tc>
        <w:tc>
          <w:tcPr>
            <w:tcW w:w="0" w:type="auto"/>
            <w:noWrap/>
            <w:vAlign w:val="bottom"/>
          </w:tcPr>
          <w:p w14:paraId="36C612B3" w14:textId="77777777" w:rsidR="00E82860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67C8373D" w14:textId="77777777" w:rsidR="00E82860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12</w:t>
            </w:r>
          </w:p>
        </w:tc>
        <w:tc>
          <w:tcPr>
            <w:tcW w:w="0" w:type="auto"/>
            <w:noWrap/>
            <w:vAlign w:val="bottom"/>
          </w:tcPr>
          <w:p w14:paraId="06FC13AD" w14:textId="77777777" w:rsidR="00E82860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5EC9ED73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796B4EF2" w14:textId="77777777" w:rsidR="00E82860" w:rsidRDefault="00E82860" w:rsidP="00E82860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7</w:t>
            </w:r>
          </w:p>
        </w:tc>
        <w:tc>
          <w:tcPr>
            <w:tcW w:w="0" w:type="auto"/>
            <w:noWrap/>
            <w:vAlign w:val="bottom"/>
          </w:tcPr>
          <w:p w14:paraId="24C0A0C9" w14:textId="77777777" w:rsidR="00E82860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COD_PROV</w:t>
            </w:r>
          </w:p>
        </w:tc>
        <w:tc>
          <w:tcPr>
            <w:tcW w:w="0" w:type="auto"/>
            <w:noWrap/>
            <w:vAlign w:val="bottom"/>
          </w:tcPr>
          <w:p w14:paraId="0CE51710" w14:textId="77777777" w:rsidR="00E82860" w:rsidRDefault="00E82860" w:rsidP="00E82860">
            <w:pPr>
              <w:spacing w:line="240" w:lineRule="auto"/>
              <w:rPr>
                <w:lang w:val="es-PE"/>
              </w:rPr>
            </w:pPr>
            <w:r w:rsidRPr="00E17F1D">
              <w:rPr>
                <w:lang w:val="es-PE"/>
              </w:rPr>
              <w:t>Código de Proveedor</w:t>
            </w:r>
          </w:p>
        </w:tc>
        <w:tc>
          <w:tcPr>
            <w:tcW w:w="0" w:type="auto"/>
            <w:noWrap/>
            <w:vAlign w:val="bottom"/>
          </w:tcPr>
          <w:p w14:paraId="4BB284B2" w14:textId="77777777" w:rsidR="00E82860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1A99903C" w14:textId="0214C1B4" w:rsidR="00E82860" w:rsidRDefault="005C13E6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103F1309" w14:textId="77777777" w:rsidR="00E82860" w:rsidRDefault="00E82860" w:rsidP="00E82860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FK</w:t>
            </w:r>
          </w:p>
        </w:tc>
      </w:tr>
    </w:tbl>
    <w:p w14:paraId="03A742ED" w14:textId="77777777" w:rsidR="00E82860" w:rsidRPr="00143242" w:rsidRDefault="00E82860" w:rsidP="00E82860">
      <w:pPr>
        <w:pStyle w:val="Ttulo3"/>
        <w:rPr>
          <w:rFonts w:ascii="Muller Bold" w:hAnsi="Muller Bold"/>
          <w:sz w:val="20"/>
        </w:rPr>
      </w:pPr>
      <w:r>
        <w:t>&lt;cliente</w:t>
      </w:r>
      <w:r w:rsidRPr="00590C32">
        <w:t>&gt;</w:t>
      </w:r>
    </w:p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803"/>
        <w:gridCol w:w="2452"/>
        <w:gridCol w:w="1422"/>
        <w:gridCol w:w="1537"/>
        <w:gridCol w:w="1063"/>
      </w:tblGrid>
      <w:tr w:rsidR="00E82860" w:rsidRPr="005E1F4A" w14:paraId="50A1D087" w14:textId="77777777" w:rsidTr="00E82860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42BF3206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BEEE54C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6DF7BA2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696ECB0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702F8EC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8145F88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E82860" w:rsidRPr="005E1F4A" w14:paraId="28FBE22F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6AC9A900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5655CA9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COD CLI</w:t>
            </w:r>
          </w:p>
        </w:tc>
        <w:tc>
          <w:tcPr>
            <w:tcW w:w="0" w:type="auto"/>
            <w:noWrap/>
            <w:vAlign w:val="bottom"/>
            <w:hideMark/>
          </w:tcPr>
          <w:p w14:paraId="2CA09C62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Código de Cliente</w:t>
            </w:r>
          </w:p>
        </w:tc>
        <w:tc>
          <w:tcPr>
            <w:tcW w:w="0" w:type="auto"/>
            <w:noWrap/>
            <w:vAlign w:val="bottom"/>
            <w:hideMark/>
          </w:tcPr>
          <w:p w14:paraId="289C1F0A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  <w:hideMark/>
          </w:tcPr>
          <w:p w14:paraId="085F8865" w14:textId="7157B542" w:rsidR="00E82860" w:rsidRPr="005E1F4A" w:rsidRDefault="005C13E6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  <w:hideMark/>
          </w:tcPr>
          <w:p w14:paraId="5400424A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PK</w:t>
            </w:r>
          </w:p>
        </w:tc>
      </w:tr>
      <w:tr w:rsidR="00E82860" w:rsidRPr="005E1F4A" w14:paraId="048E845A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6220DB9F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noWrap/>
            <w:vAlign w:val="bottom"/>
          </w:tcPr>
          <w:p w14:paraId="21964598" w14:textId="77777777" w:rsidR="00E82860" w:rsidRPr="005E1F4A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DNI_CLI</w:t>
            </w:r>
          </w:p>
        </w:tc>
        <w:tc>
          <w:tcPr>
            <w:tcW w:w="0" w:type="auto"/>
            <w:noWrap/>
            <w:vAlign w:val="bottom"/>
          </w:tcPr>
          <w:p w14:paraId="1CF8A21A" w14:textId="77777777" w:rsidR="00E82860" w:rsidRPr="005E1F4A" w:rsidRDefault="00E82860" w:rsidP="00E82860">
            <w:pPr>
              <w:rPr>
                <w:lang w:val="es-PE"/>
              </w:rPr>
            </w:pPr>
            <w:proofErr w:type="spellStart"/>
            <w:r w:rsidRPr="00E17F1D">
              <w:rPr>
                <w:lang w:val="es-PE"/>
              </w:rPr>
              <w:t>Dni</w:t>
            </w:r>
            <w:proofErr w:type="spellEnd"/>
            <w:r w:rsidRPr="00E17F1D">
              <w:rPr>
                <w:lang w:val="es-PE"/>
              </w:rPr>
              <w:t xml:space="preserve"> del Cliente</w:t>
            </w:r>
            <w:r w:rsidRPr="00E17F1D">
              <w:rPr>
                <w:lang w:val="es-PE"/>
              </w:rPr>
              <w:tab/>
            </w:r>
          </w:p>
        </w:tc>
        <w:tc>
          <w:tcPr>
            <w:tcW w:w="0" w:type="auto"/>
            <w:noWrap/>
            <w:vAlign w:val="bottom"/>
          </w:tcPr>
          <w:p w14:paraId="096F76AC" w14:textId="77777777" w:rsidR="00E82860" w:rsidRPr="005E1F4A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142852F1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100</w:t>
            </w:r>
          </w:p>
        </w:tc>
        <w:tc>
          <w:tcPr>
            <w:tcW w:w="0" w:type="auto"/>
            <w:noWrap/>
            <w:vAlign w:val="bottom"/>
          </w:tcPr>
          <w:p w14:paraId="6A02B2B4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7A268797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6A7825D1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noWrap/>
            <w:vAlign w:val="bottom"/>
          </w:tcPr>
          <w:p w14:paraId="1E4FBAD0" w14:textId="77777777" w:rsidR="00E82860" w:rsidRPr="005E1F4A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TEL_CLI</w:t>
            </w:r>
          </w:p>
        </w:tc>
        <w:tc>
          <w:tcPr>
            <w:tcW w:w="0" w:type="auto"/>
            <w:noWrap/>
            <w:vAlign w:val="bottom"/>
          </w:tcPr>
          <w:p w14:paraId="73BE8903" w14:textId="77777777" w:rsidR="00E82860" w:rsidRPr="005E1F4A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Teléfono del cliente</w:t>
            </w:r>
          </w:p>
        </w:tc>
        <w:tc>
          <w:tcPr>
            <w:tcW w:w="0" w:type="auto"/>
            <w:noWrap/>
            <w:vAlign w:val="bottom"/>
          </w:tcPr>
          <w:p w14:paraId="6F9B34EB" w14:textId="77777777" w:rsidR="00E82860" w:rsidRPr="005E1F4A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304A0CE4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15</w:t>
            </w:r>
          </w:p>
        </w:tc>
        <w:tc>
          <w:tcPr>
            <w:tcW w:w="0" w:type="auto"/>
            <w:noWrap/>
            <w:vAlign w:val="bottom"/>
          </w:tcPr>
          <w:p w14:paraId="23DD4180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47B8AEFA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332C9F9F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noWrap/>
            <w:vAlign w:val="bottom"/>
          </w:tcPr>
          <w:p w14:paraId="51F462AA" w14:textId="77777777" w:rsidR="00E82860" w:rsidRPr="005E1F4A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DIR_CLI</w:t>
            </w:r>
          </w:p>
        </w:tc>
        <w:tc>
          <w:tcPr>
            <w:tcW w:w="0" w:type="auto"/>
            <w:noWrap/>
            <w:vAlign w:val="bottom"/>
          </w:tcPr>
          <w:p w14:paraId="2779EDAC" w14:textId="77777777" w:rsidR="00E82860" w:rsidRPr="005E1F4A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Dirección del cliente</w:t>
            </w:r>
          </w:p>
        </w:tc>
        <w:tc>
          <w:tcPr>
            <w:tcW w:w="0" w:type="auto"/>
            <w:noWrap/>
            <w:vAlign w:val="bottom"/>
          </w:tcPr>
          <w:p w14:paraId="0B9FB821" w14:textId="77777777" w:rsidR="00E82860" w:rsidRPr="005E1F4A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096778E6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150</w:t>
            </w:r>
          </w:p>
        </w:tc>
        <w:tc>
          <w:tcPr>
            <w:tcW w:w="0" w:type="auto"/>
            <w:noWrap/>
            <w:vAlign w:val="bottom"/>
          </w:tcPr>
          <w:p w14:paraId="6195B7CA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2C6ED70F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131D8A8F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noWrap/>
            <w:vAlign w:val="bottom"/>
          </w:tcPr>
          <w:p w14:paraId="6F594C57" w14:textId="77777777" w:rsidR="00E82860" w:rsidRPr="005E1F4A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NOM_CLI</w:t>
            </w:r>
          </w:p>
        </w:tc>
        <w:tc>
          <w:tcPr>
            <w:tcW w:w="0" w:type="auto"/>
            <w:noWrap/>
            <w:vAlign w:val="bottom"/>
          </w:tcPr>
          <w:p w14:paraId="4FD28EE1" w14:textId="77777777" w:rsidR="00E82860" w:rsidRPr="005E1F4A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Nombres del cliente</w:t>
            </w:r>
          </w:p>
        </w:tc>
        <w:tc>
          <w:tcPr>
            <w:tcW w:w="0" w:type="auto"/>
            <w:noWrap/>
            <w:vAlign w:val="bottom"/>
          </w:tcPr>
          <w:p w14:paraId="5BC02F85" w14:textId="77777777" w:rsidR="00E82860" w:rsidRPr="005E1F4A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76EBDCBA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100</w:t>
            </w:r>
          </w:p>
        </w:tc>
        <w:tc>
          <w:tcPr>
            <w:tcW w:w="0" w:type="auto"/>
            <w:noWrap/>
            <w:vAlign w:val="bottom"/>
          </w:tcPr>
          <w:p w14:paraId="517FBC7D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36378A1D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333D3783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6</w:t>
            </w:r>
          </w:p>
        </w:tc>
        <w:tc>
          <w:tcPr>
            <w:tcW w:w="0" w:type="auto"/>
            <w:noWrap/>
            <w:vAlign w:val="bottom"/>
          </w:tcPr>
          <w:p w14:paraId="4E8766FE" w14:textId="77777777" w:rsidR="00E82860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COD_EMP</w:t>
            </w:r>
          </w:p>
        </w:tc>
        <w:tc>
          <w:tcPr>
            <w:tcW w:w="0" w:type="auto"/>
            <w:noWrap/>
            <w:vAlign w:val="bottom"/>
          </w:tcPr>
          <w:p w14:paraId="3B870646" w14:textId="77777777" w:rsidR="00E82860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Código empresa cliente</w:t>
            </w:r>
          </w:p>
        </w:tc>
        <w:tc>
          <w:tcPr>
            <w:tcW w:w="0" w:type="auto"/>
            <w:noWrap/>
            <w:vAlign w:val="bottom"/>
          </w:tcPr>
          <w:p w14:paraId="460889C4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5099F1FA" w14:textId="4CD19EE3" w:rsidR="00E82860" w:rsidRDefault="005C13E6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3CE4F27D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FK</w:t>
            </w:r>
          </w:p>
        </w:tc>
      </w:tr>
      <w:tr w:rsidR="00E82860" w:rsidRPr="005E1F4A" w14:paraId="525C74A7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0BBA592C" w14:textId="77777777" w:rsidR="00E82860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7</w:t>
            </w:r>
          </w:p>
        </w:tc>
        <w:tc>
          <w:tcPr>
            <w:tcW w:w="0" w:type="auto"/>
            <w:noWrap/>
            <w:vAlign w:val="bottom"/>
          </w:tcPr>
          <w:p w14:paraId="06FBB046" w14:textId="77777777" w:rsidR="00E82860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COR_CLI</w:t>
            </w:r>
          </w:p>
        </w:tc>
        <w:tc>
          <w:tcPr>
            <w:tcW w:w="0" w:type="auto"/>
            <w:noWrap/>
            <w:vAlign w:val="bottom"/>
          </w:tcPr>
          <w:p w14:paraId="00A62541" w14:textId="77777777" w:rsidR="00E82860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Correo del cliente</w:t>
            </w:r>
          </w:p>
        </w:tc>
        <w:tc>
          <w:tcPr>
            <w:tcW w:w="0" w:type="auto"/>
            <w:noWrap/>
            <w:vAlign w:val="bottom"/>
          </w:tcPr>
          <w:p w14:paraId="00EFEE75" w14:textId="77777777" w:rsidR="00E82860" w:rsidRDefault="00E82860" w:rsidP="00E82860">
            <w:pPr>
              <w:rPr>
                <w:lang w:val="es-PE"/>
              </w:rPr>
            </w:pPr>
            <w:r w:rsidRPr="00E17F1D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0F9BA8B1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100</w:t>
            </w:r>
          </w:p>
        </w:tc>
        <w:tc>
          <w:tcPr>
            <w:tcW w:w="0" w:type="auto"/>
            <w:noWrap/>
            <w:vAlign w:val="bottom"/>
          </w:tcPr>
          <w:p w14:paraId="61A35764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</w:tbl>
    <w:p w14:paraId="3FF3FA3E" w14:textId="77777777" w:rsidR="00E82860" w:rsidRDefault="00E82860" w:rsidP="00E82860">
      <w:pPr>
        <w:pStyle w:val="Ttulo3"/>
      </w:pPr>
      <w:r>
        <w:t>&lt;DETALLE FACTURA</w:t>
      </w:r>
      <w:r w:rsidRPr="00590C32">
        <w:t>&gt;</w:t>
      </w:r>
    </w:p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922"/>
        <w:gridCol w:w="2819"/>
        <w:gridCol w:w="1296"/>
        <w:gridCol w:w="1326"/>
        <w:gridCol w:w="914"/>
      </w:tblGrid>
      <w:tr w:rsidR="00E82860" w:rsidRPr="005E1F4A" w14:paraId="4DF7FF7A" w14:textId="77777777" w:rsidTr="00E82860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0DD3F29F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70F65ED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4C5F65C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9890946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935CB2D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FC043DB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E82860" w:rsidRPr="005E1F4A" w14:paraId="61A281C5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3E10B9C5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noWrap/>
            <w:vAlign w:val="bottom"/>
          </w:tcPr>
          <w:p w14:paraId="22B39B3A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COD_PRO</w:t>
            </w:r>
          </w:p>
        </w:tc>
        <w:tc>
          <w:tcPr>
            <w:tcW w:w="0" w:type="auto"/>
            <w:noWrap/>
            <w:vAlign w:val="bottom"/>
          </w:tcPr>
          <w:p w14:paraId="5F56BFAF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Código del producto</w:t>
            </w:r>
          </w:p>
        </w:tc>
        <w:tc>
          <w:tcPr>
            <w:tcW w:w="0" w:type="auto"/>
            <w:noWrap/>
            <w:vAlign w:val="bottom"/>
          </w:tcPr>
          <w:p w14:paraId="1E047E95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2D78E416" w14:textId="15A210E7" w:rsidR="00E82860" w:rsidRPr="005E1F4A" w:rsidRDefault="005C13E6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11D2DE30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FK</w:t>
            </w:r>
          </w:p>
        </w:tc>
      </w:tr>
      <w:tr w:rsidR="00E82860" w:rsidRPr="005E1F4A" w14:paraId="2EAB600F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32595475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noWrap/>
            <w:vAlign w:val="bottom"/>
          </w:tcPr>
          <w:p w14:paraId="2809E9F1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CANT_PROD</w:t>
            </w:r>
          </w:p>
        </w:tc>
        <w:tc>
          <w:tcPr>
            <w:tcW w:w="0" w:type="auto"/>
            <w:noWrap/>
            <w:vAlign w:val="bottom"/>
          </w:tcPr>
          <w:p w14:paraId="1F60896F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Cantidad de producto</w:t>
            </w:r>
          </w:p>
        </w:tc>
        <w:tc>
          <w:tcPr>
            <w:tcW w:w="0" w:type="auto"/>
            <w:noWrap/>
            <w:vAlign w:val="bottom"/>
          </w:tcPr>
          <w:p w14:paraId="55853AB8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732A850D" w14:textId="6B3AB90A" w:rsidR="00E82860" w:rsidRPr="005E1F4A" w:rsidRDefault="005C13E6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413F2641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4DD2D11B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7F90EE1F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noWrap/>
            <w:vAlign w:val="bottom"/>
          </w:tcPr>
          <w:p w14:paraId="760C10D2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COD_DET_FAC</w:t>
            </w:r>
          </w:p>
        </w:tc>
        <w:tc>
          <w:tcPr>
            <w:tcW w:w="0" w:type="auto"/>
            <w:noWrap/>
            <w:vAlign w:val="bottom"/>
          </w:tcPr>
          <w:p w14:paraId="47EE4857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Código detalle de la factura</w:t>
            </w:r>
          </w:p>
        </w:tc>
        <w:tc>
          <w:tcPr>
            <w:tcW w:w="0" w:type="auto"/>
            <w:noWrap/>
            <w:vAlign w:val="bottom"/>
          </w:tcPr>
          <w:p w14:paraId="1B5A1BC8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6AE889E4" w14:textId="5754A801" w:rsidR="00E82860" w:rsidRDefault="005C13E6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75FEDF8B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PK</w:t>
            </w:r>
          </w:p>
        </w:tc>
      </w:tr>
      <w:tr w:rsidR="00E82860" w:rsidRPr="005E1F4A" w14:paraId="7EFD6B28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2BACCB28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noWrap/>
            <w:vAlign w:val="bottom"/>
          </w:tcPr>
          <w:p w14:paraId="1EFA88E9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MONT_PROD</w:t>
            </w:r>
          </w:p>
        </w:tc>
        <w:tc>
          <w:tcPr>
            <w:tcW w:w="0" w:type="auto"/>
            <w:noWrap/>
            <w:vAlign w:val="bottom"/>
          </w:tcPr>
          <w:p w14:paraId="0C632226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Monto del producto</w:t>
            </w:r>
          </w:p>
        </w:tc>
        <w:tc>
          <w:tcPr>
            <w:tcW w:w="0" w:type="auto"/>
            <w:noWrap/>
            <w:vAlign w:val="bottom"/>
          </w:tcPr>
          <w:p w14:paraId="5221B491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noWrap/>
            <w:vAlign w:val="bottom"/>
          </w:tcPr>
          <w:p w14:paraId="7218F152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10.2</w:t>
            </w:r>
          </w:p>
        </w:tc>
        <w:tc>
          <w:tcPr>
            <w:tcW w:w="0" w:type="auto"/>
            <w:noWrap/>
            <w:vAlign w:val="bottom"/>
          </w:tcPr>
          <w:p w14:paraId="41EEBE0A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61093F26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5B04E274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noWrap/>
            <w:vAlign w:val="bottom"/>
          </w:tcPr>
          <w:p w14:paraId="65705EF8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NUM_FAC</w:t>
            </w:r>
          </w:p>
        </w:tc>
        <w:tc>
          <w:tcPr>
            <w:tcW w:w="0" w:type="auto"/>
            <w:noWrap/>
            <w:vAlign w:val="bottom"/>
          </w:tcPr>
          <w:p w14:paraId="22F84057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Numero de factura</w:t>
            </w:r>
          </w:p>
        </w:tc>
        <w:tc>
          <w:tcPr>
            <w:tcW w:w="0" w:type="auto"/>
            <w:noWrap/>
            <w:vAlign w:val="bottom"/>
          </w:tcPr>
          <w:p w14:paraId="28C900D4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423199D6" w14:textId="49DF9B70" w:rsidR="00E82860" w:rsidRPr="005E1F4A" w:rsidRDefault="005C13E6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03E771E6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</w:tbl>
    <w:p w14:paraId="3AC8704B" w14:textId="77777777" w:rsidR="00E82860" w:rsidRDefault="00E82860" w:rsidP="00E82860"/>
    <w:p w14:paraId="3688BEC5" w14:textId="77777777" w:rsidR="00051C5A" w:rsidRDefault="00051C5A" w:rsidP="00E82860"/>
    <w:p w14:paraId="370B5705" w14:textId="77777777" w:rsidR="00051C5A" w:rsidRDefault="00051C5A" w:rsidP="00E82860"/>
    <w:p w14:paraId="49163149" w14:textId="77777777" w:rsidR="00051C5A" w:rsidRDefault="00051C5A" w:rsidP="00E82860"/>
    <w:p w14:paraId="736D8885" w14:textId="77777777" w:rsidR="00051C5A" w:rsidRDefault="00051C5A" w:rsidP="00E82860"/>
    <w:p w14:paraId="4C1B4FB3" w14:textId="77777777" w:rsidR="00051C5A" w:rsidRDefault="00051C5A" w:rsidP="00E82860"/>
    <w:p w14:paraId="4ECD69C2" w14:textId="77777777" w:rsidR="00051C5A" w:rsidRDefault="00051C5A" w:rsidP="00E82860"/>
    <w:p w14:paraId="395F0840" w14:textId="77777777" w:rsidR="00051C5A" w:rsidRDefault="00051C5A" w:rsidP="00E82860"/>
    <w:p w14:paraId="0DCC51C0" w14:textId="77777777" w:rsidR="00051C5A" w:rsidRDefault="00051C5A" w:rsidP="00E82860"/>
    <w:p w14:paraId="7268E5B3" w14:textId="77777777" w:rsidR="00051C5A" w:rsidRDefault="00051C5A" w:rsidP="00E82860"/>
    <w:p w14:paraId="3D40F1A6" w14:textId="77777777" w:rsidR="00051C5A" w:rsidRDefault="00051C5A" w:rsidP="00E82860"/>
    <w:p w14:paraId="7F833D40" w14:textId="77777777" w:rsidR="00051C5A" w:rsidRDefault="00051C5A" w:rsidP="00E82860"/>
    <w:p w14:paraId="68D1B92F" w14:textId="77777777" w:rsidR="00051C5A" w:rsidRDefault="00051C5A" w:rsidP="00E82860"/>
    <w:p w14:paraId="50BA2082" w14:textId="77777777" w:rsidR="00051C5A" w:rsidRDefault="00051C5A" w:rsidP="00E82860"/>
    <w:p w14:paraId="0F7DEC4D" w14:textId="77777777" w:rsidR="00051C5A" w:rsidRDefault="00051C5A" w:rsidP="00E82860"/>
    <w:p w14:paraId="6CDF0DFA" w14:textId="77777777" w:rsidR="00051C5A" w:rsidRDefault="00051C5A" w:rsidP="00E82860"/>
    <w:p w14:paraId="44281F04" w14:textId="77777777" w:rsidR="00E82860" w:rsidRPr="00C31721" w:rsidRDefault="00E82860" w:rsidP="00E82860">
      <w:pPr>
        <w:pStyle w:val="Ttulo3"/>
        <w:rPr>
          <w:rFonts w:ascii="Muller Bold" w:hAnsi="Muller Bold"/>
          <w:sz w:val="20"/>
        </w:rPr>
      </w:pPr>
      <w:r>
        <w:t>&lt;producto</w:t>
      </w:r>
      <w:r w:rsidRPr="00590C32">
        <w:t>&gt;</w:t>
      </w:r>
    </w:p>
    <w:tbl>
      <w:tblPr>
        <w:tblpPr w:leftFromText="141" w:rightFromText="141" w:vertAnchor="text" w:horzAnchor="margin" w:tblpY="-80"/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2064"/>
        <w:gridCol w:w="2244"/>
        <w:gridCol w:w="1508"/>
        <w:gridCol w:w="1796"/>
        <w:gridCol w:w="1245"/>
      </w:tblGrid>
      <w:tr w:rsidR="00051C5A" w:rsidRPr="005E1F4A" w14:paraId="43E0DE8A" w14:textId="77777777" w:rsidTr="00051C5A">
        <w:trPr>
          <w:trHeight w:val="848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523AA535" w14:textId="77777777" w:rsidR="00051C5A" w:rsidRPr="00143242" w:rsidRDefault="00051C5A" w:rsidP="00051C5A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EE0CA68" w14:textId="77777777" w:rsidR="00051C5A" w:rsidRPr="00143242" w:rsidRDefault="00051C5A" w:rsidP="00051C5A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0C1BDB2" w14:textId="77777777" w:rsidR="00051C5A" w:rsidRPr="00143242" w:rsidRDefault="00051C5A" w:rsidP="00051C5A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396F4D6" w14:textId="77777777" w:rsidR="00051C5A" w:rsidRPr="00143242" w:rsidRDefault="00051C5A" w:rsidP="00051C5A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13B7ECC" w14:textId="77777777" w:rsidR="00051C5A" w:rsidRPr="00143242" w:rsidRDefault="00051C5A" w:rsidP="00051C5A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27C4146" w14:textId="77777777" w:rsidR="00051C5A" w:rsidRPr="00143242" w:rsidRDefault="00051C5A" w:rsidP="00051C5A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051C5A" w:rsidRPr="005E1F4A" w14:paraId="7E839E70" w14:textId="77777777" w:rsidTr="00051C5A">
        <w:trPr>
          <w:trHeight w:hRule="exact" w:val="365"/>
        </w:trPr>
        <w:tc>
          <w:tcPr>
            <w:tcW w:w="0" w:type="auto"/>
            <w:noWrap/>
            <w:vAlign w:val="bottom"/>
            <w:hideMark/>
          </w:tcPr>
          <w:p w14:paraId="24C6323F" w14:textId="77777777" w:rsidR="00051C5A" w:rsidRPr="00143242" w:rsidRDefault="00051C5A" w:rsidP="00051C5A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28253C1" w14:textId="77777777" w:rsidR="00051C5A" w:rsidRPr="005E1F4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COD_PROD</w:t>
            </w:r>
          </w:p>
        </w:tc>
        <w:tc>
          <w:tcPr>
            <w:tcW w:w="0" w:type="auto"/>
            <w:noWrap/>
            <w:vAlign w:val="bottom"/>
            <w:hideMark/>
          </w:tcPr>
          <w:p w14:paraId="3CD40E25" w14:textId="77777777" w:rsidR="00051C5A" w:rsidRPr="005E1F4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Código del producto</w:t>
            </w:r>
          </w:p>
        </w:tc>
        <w:tc>
          <w:tcPr>
            <w:tcW w:w="0" w:type="auto"/>
            <w:noWrap/>
            <w:vAlign w:val="bottom"/>
            <w:hideMark/>
          </w:tcPr>
          <w:p w14:paraId="2E2F8506" w14:textId="77777777" w:rsidR="00051C5A" w:rsidRPr="005E1F4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  <w:hideMark/>
          </w:tcPr>
          <w:p w14:paraId="700EFA03" w14:textId="6211747D" w:rsidR="00051C5A" w:rsidRPr="005E1F4A" w:rsidRDefault="005C13E6" w:rsidP="00051C5A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  <w:hideMark/>
          </w:tcPr>
          <w:p w14:paraId="099A4632" w14:textId="77777777" w:rsidR="00051C5A" w:rsidRPr="005E1F4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PK</w:t>
            </w:r>
          </w:p>
        </w:tc>
      </w:tr>
      <w:tr w:rsidR="00051C5A" w:rsidRPr="005E1F4A" w14:paraId="59E3AE42" w14:textId="77777777" w:rsidTr="00051C5A">
        <w:trPr>
          <w:trHeight w:hRule="exact" w:val="365"/>
        </w:trPr>
        <w:tc>
          <w:tcPr>
            <w:tcW w:w="0" w:type="auto"/>
            <w:noWrap/>
            <w:vAlign w:val="bottom"/>
            <w:hideMark/>
          </w:tcPr>
          <w:p w14:paraId="1A622A52" w14:textId="77777777" w:rsidR="00051C5A" w:rsidRPr="00143242" w:rsidRDefault="00051C5A" w:rsidP="00051C5A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2FE5A8A" w14:textId="77777777" w:rsidR="00051C5A" w:rsidRPr="005E1F4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NOM_PROD</w:t>
            </w:r>
          </w:p>
        </w:tc>
        <w:tc>
          <w:tcPr>
            <w:tcW w:w="0" w:type="auto"/>
            <w:noWrap/>
            <w:vAlign w:val="bottom"/>
            <w:hideMark/>
          </w:tcPr>
          <w:p w14:paraId="32E4364D" w14:textId="77777777" w:rsidR="00051C5A" w:rsidRPr="005E1F4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Nombre del producto</w:t>
            </w:r>
          </w:p>
        </w:tc>
        <w:tc>
          <w:tcPr>
            <w:tcW w:w="0" w:type="auto"/>
            <w:noWrap/>
            <w:vAlign w:val="bottom"/>
            <w:hideMark/>
          </w:tcPr>
          <w:p w14:paraId="7803FD76" w14:textId="77777777" w:rsidR="00051C5A" w:rsidRPr="005E1F4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  <w:hideMark/>
          </w:tcPr>
          <w:p w14:paraId="4C1FA1BC" w14:textId="77777777" w:rsidR="00051C5A" w:rsidRPr="005E1F4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100</w:t>
            </w:r>
          </w:p>
          <w:p w14:paraId="748C8B86" w14:textId="77777777" w:rsidR="00051C5A" w:rsidRPr="005E1F4A" w:rsidRDefault="00051C5A" w:rsidP="00051C5A">
            <w:pPr>
              <w:rPr>
                <w:lang w:val="es-PE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ED198E7" w14:textId="77777777" w:rsidR="00051C5A" w:rsidRPr="005E1F4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051C5A" w:rsidRPr="005E1F4A" w14:paraId="12A0F3DC" w14:textId="77777777" w:rsidTr="00051C5A">
        <w:trPr>
          <w:trHeight w:hRule="exact" w:val="365"/>
        </w:trPr>
        <w:tc>
          <w:tcPr>
            <w:tcW w:w="0" w:type="auto"/>
            <w:noWrap/>
            <w:vAlign w:val="bottom"/>
          </w:tcPr>
          <w:p w14:paraId="0EA0F9BD" w14:textId="77777777" w:rsidR="00051C5A" w:rsidRPr="005872E3" w:rsidRDefault="00051C5A" w:rsidP="00051C5A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5872E3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noWrap/>
            <w:vAlign w:val="bottom"/>
          </w:tcPr>
          <w:p w14:paraId="50998061" w14:textId="77777777" w:rsidR="00051C5A" w:rsidRPr="005872E3" w:rsidRDefault="00051C5A" w:rsidP="00051C5A">
            <w:pPr>
              <w:rPr>
                <w:lang w:val="es-PE"/>
              </w:rPr>
            </w:pPr>
            <w:r w:rsidRPr="00891CC1">
              <w:rPr>
                <w:lang w:val="es-PE"/>
              </w:rPr>
              <w:t>COD_MAR</w:t>
            </w:r>
          </w:p>
        </w:tc>
        <w:tc>
          <w:tcPr>
            <w:tcW w:w="0" w:type="auto"/>
            <w:noWrap/>
            <w:vAlign w:val="bottom"/>
          </w:tcPr>
          <w:p w14:paraId="2BDEF656" w14:textId="77777777" w:rsidR="00051C5A" w:rsidRPr="005872E3" w:rsidRDefault="00051C5A" w:rsidP="00051C5A">
            <w:pPr>
              <w:rPr>
                <w:lang w:val="es-PE"/>
              </w:rPr>
            </w:pPr>
            <w:r w:rsidRPr="00891CC1">
              <w:rPr>
                <w:lang w:val="es-PE"/>
              </w:rPr>
              <w:t>Código de la marca</w:t>
            </w:r>
          </w:p>
        </w:tc>
        <w:tc>
          <w:tcPr>
            <w:tcW w:w="0" w:type="auto"/>
            <w:noWrap/>
            <w:vAlign w:val="bottom"/>
          </w:tcPr>
          <w:p w14:paraId="239D06B4" w14:textId="77777777" w:rsidR="00051C5A" w:rsidRPr="005872E3" w:rsidRDefault="00051C5A" w:rsidP="00051C5A">
            <w:pPr>
              <w:rPr>
                <w:lang w:val="es-PE"/>
              </w:rPr>
            </w:pPr>
            <w:r w:rsidRPr="00891CC1"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5A16E97A" w14:textId="0287B339" w:rsidR="00051C5A" w:rsidRPr="005872E3" w:rsidRDefault="005C13E6" w:rsidP="00051C5A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3C07CF1A" w14:textId="77777777" w:rsidR="00051C5A" w:rsidRPr="005872E3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FK</w:t>
            </w:r>
          </w:p>
        </w:tc>
      </w:tr>
      <w:tr w:rsidR="00051C5A" w:rsidRPr="005E1F4A" w14:paraId="09B1C3EF" w14:textId="77777777" w:rsidTr="00051C5A">
        <w:trPr>
          <w:trHeight w:hRule="exact" w:val="365"/>
        </w:trPr>
        <w:tc>
          <w:tcPr>
            <w:tcW w:w="0" w:type="auto"/>
            <w:noWrap/>
            <w:vAlign w:val="bottom"/>
          </w:tcPr>
          <w:p w14:paraId="43B8097A" w14:textId="77777777" w:rsidR="00051C5A" w:rsidRPr="00143242" w:rsidRDefault="00051C5A" w:rsidP="00051C5A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noWrap/>
            <w:vAlign w:val="bottom"/>
          </w:tcPr>
          <w:p w14:paraId="06505CE6" w14:textId="77777777" w:rsidR="00051C5A" w:rsidRPr="005E1F4A" w:rsidRDefault="00051C5A" w:rsidP="00051C5A">
            <w:pPr>
              <w:rPr>
                <w:lang w:val="es-PE"/>
              </w:rPr>
            </w:pPr>
            <w:r w:rsidRPr="00891CC1">
              <w:rPr>
                <w:lang w:val="es-PE"/>
              </w:rPr>
              <w:t>PES_PRO</w:t>
            </w:r>
            <w:r>
              <w:rPr>
                <w:lang w:val="es-PE"/>
              </w:rPr>
              <w:t>D</w:t>
            </w:r>
          </w:p>
        </w:tc>
        <w:tc>
          <w:tcPr>
            <w:tcW w:w="0" w:type="auto"/>
            <w:noWrap/>
            <w:vAlign w:val="bottom"/>
          </w:tcPr>
          <w:p w14:paraId="54089348" w14:textId="77777777" w:rsidR="00051C5A" w:rsidRPr="005E1F4A" w:rsidRDefault="00051C5A" w:rsidP="00051C5A">
            <w:pPr>
              <w:rPr>
                <w:lang w:val="es-PE"/>
              </w:rPr>
            </w:pPr>
            <w:r w:rsidRPr="00891CC1">
              <w:rPr>
                <w:lang w:val="es-PE"/>
              </w:rPr>
              <w:t>Peso del producto</w:t>
            </w:r>
          </w:p>
        </w:tc>
        <w:tc>
          <w:tcPr>
            <w:tcW w:w="0" w:type="auto"/>
            <w:noWrap/>
            <w:vAlign w:val="bottom"/>
          </w:tcPr>
          <w:p w14:paraId="6807260B" w14:textId="77777777" w:rsidR="00051C5A" w:rsidRPr="005E1F4A" w:rsidRDefault="00051C5A" w:rsidP="00051C5A">
            <w:pPr>
              <w:rPr>
                <w:lang w:val="es-PE"/>
              </w:rPr>
            </w:pPr>
            <w:r w:rsidRPr="00891CC1">
              <w:rPr>
                <w:lang w:val="es-PE"/>
              </w:rPr>
              <w:t>DECIMAL</w:t>
            </w:r>
          </w:p>
        </w:tc>
        <w:tc>
          <w:tcPr>
            <w:tcW w:w="0" w:type="auto"/>
            <w:noWrap/>
            <w:vAlign w:val="bottom"/>
          </w:tcPr>
          <w:p w14:paraId="754B5B9E" w14:textId="38DF9A0E" w:rsidR="00051C5A" w:rsidRPr="005E1F4A" w:rsidRDefault="005C13E6" w:rsidP="00051C5A">
            <w:pPr>
              <w:rPr>
                <w:lang w:val="es-PE"/>
              </w:rPr>
            </w:pPr>
            <w:r>
              <w:rPr>
                <w:lang w:val="es-PE"/>
              </w:rPr>
              <w:t>1</w:t>
            </w:r>
            <w:r w:rsidR="00051C5A">
              <w:rPr>
                <w:lang w:val="es-PE"/>
              </w:rPr>
              <w:t>0</w:t>
            </w:r>
            <w:r>
              <w:rPr>
                <w:lang w:val="es-PE"/>
              </w:rPr>
              <w:t>,</w:t>
            </w:r>
            <w:r w:rsidR="00051C5A">
              <w:rPr>
                <w:lang w:val="es-PE"/>
              </w:rPr>
              <w:t>2</w:t>
            </w:r>
          </w:p>
        </w:tc>
        <w:tc>
          <w:tcPr>
            <w:tcW w:w="0" w:type="auto"/>
            <w:noWrap/>
            <w:vAlign w:val="bottom"/>
          </w:tcPr>
          <w:p w14:paraId="6706C49E" w14:textId="77777777" w:rsidR="00051C5A" w:rsidRPr="005E1F4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051C5A" w:rsidRPr="005E1F4A" w14:paraId="64E6B790" w14:textId="77777777" w:rsidTr="00051C5A">
        <w:trPr>
          <w:trHeight w:hRule="exact" w:val="365"/>
        </w:trPr>
        <w:tc>
          <w:tcPr>
            <w:tcW w:w="0" w:type="auto"/>
            <w:noWrap/>
            <w:vAlign w:val="bottom"/>
          </w:tcPr>
          <w:p w14:paraId="03B655D6" w14:textId="77777777" w:rsidR="00051C5A" w:rsidRPr="00143242" w:rsidRDefault="00051C5A" w:rsidP="00051C5A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noWrap/>
            <w:vAlign w:val="bottom"/>
          </w:tcPr>
          <w:p w14:paraId="05079417" w14:textId="77777777" w:rsidR="00051C5A" w:rsidRDefault="00051C5A" w:rsidP="00051C5A">
            <w:pPr>
              <w:rPr>
                <w:lang w:val="es-PE"/>
              </w:rPr>
            </w:pPr>
            <w:r w:rsidRPr="00891CC1">
              <w:rPr>
                <w:lang w:val="es-PE"/>
              </w:rPr>
              <w:t>TAM_PRO</w:t>
            </w:r>
            <w:r>
              <w:rPr>
                <w:lang w:val="es-PE"/>
              </w:rPr>
              <w:t>D</w:t>
            </w:r>
          </w:p>
        </w:tc>
        <w:tc>
          <w:tcPr>
            <w:tcW w:w="0" w:type="auto"/>
            <w:noWrap/>
            <w:vAlign w:val="bottom"/>
          </w:tcPr>
          <w:p w14:paraId="0EC8E351" w14:textId="77777777" w:rsidR="00051C5A" w:rsidRDefault="00051C5A" w:rsidP="00051C5A">
            <w:pPr>
              <w:rPr>
                <w:lang w:val="es-PE"/>
              </w:rPr>
            </w:pPr>
            <w:r w:rsidRPr="00891CC1">
              <w:rPr>
                <w:lang w:val="es-PE"/>
              </w:rPr>
              <w:t>Tamaño del producto</w:t>
            </w:r>
          </w:p>
        </w:tc>
        <w:tc>
          <w:tcPr>
            <w:tcW w:w="0" w:type="auto"/>
            <w:noWrap/>
            <w:vAlign w:val="bottom"/>
          </w:tcPr>
          <w:p w14:paraId="4BC54D4D" w14:textId="77777777" w:rsidR="00051C5A" w:rsidRDefault="00051C5A" w:rsidP="00051C5A">
            <w:pPr>
              <w:rPr>
                <w:lang w:val="es-PE"/>
              </w:rPr>
            </w:pPr>
            <w:r w:rsidRPr="00891CC1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6B33699F" w14:textId="77777777" w:rsidR="00051C5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200</w:t>
            </w:r>
          </w:p>
        </w:tc>
        <w:tc>
          <w:tcPr>
            <w:tcW w:w="0" w:type="auto"/>
            <w:noWrap/>
            <w:vAlign w:val="bottom"/>
          </w:tcPr>
          <w:p w14:paraId="2E67F31F" w14:textId="77777777" w:rsidR="00051C5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051C5A" w:rsidRPr="005E1F4A" w14:paraId="21A396B5" w14:textId="77777777" w:rsidTr="00051C5A">
        <w:trPr>
          <w:trHeight w:hRule="exact" w:val="365"/>
        </w:trPr>
        <w:tc>
          <w:tcPr>
            <w:tcW w:w="0" w:type="auto"/>
            <w:noWrap/>
            <w:vAlign w:val="bottom"/>
          </w:tcPr>
          <w:p w14:paraId="021CFE36" w14:textId="77777777" w:rsidR="00051C5A" w:rsidRDefault="00051C5A" w:rsidP="00051C5A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6</w:t>
            </w:r>
          </w:p>
        </w:tc>
        <w:tc>
          <w:tcPr>
            <w:tcW w:w="0" w:type="auto"/>
            <w:noWrap/>
            <w:vAlign w:val="bottom"/>
          </w:tcPr>
          <w:p w14:paraId="2D510A80" w14:textId="77777777" w:rsidR="00051C5A" w:rsidRDefault="00051C5A" w:rsidP="00051C5A">
            <w:pPr>
              <w:rPr>
                <w:lang w:val="es-PE"/>
              </w:rPr>
            </w:pPr>
            <w:r w:rsidRPr="00891CC1">
              <w:rPr>
                <w:lang w:val="es-PE"/>
              </w:rPr>
              <w:t>COD_CAT</w:t>
            </w:r>
          </w:p>
        </w:tc>
        <w:tc>
          <w:tcPr>
            <w:tcW w:w="0" w:type="auto"/>
            <w:noWrap/>
            <w:vAlign w:val="bottom"/>
          </w:tcPr>
          <w:p w14:paraId="190CA2C7" w14:textId="77777777" w:rsidR="00051C5A" w:rsidRDefault="00051C5A" w:rsidP="00051C5A">
            <w:pPr>
              <w:rPr>
                <w:lang w:val="es-PE"/>
              </w:rPr>
            </w:pPr>
            <w:r w:rsidRPr="00891CC1">
              <w:rPr>
                <w:lang w:val="es-PE"/>
              </w:rPr>
              <w:t>Código de categoría</w:t>
            </w:r>
          </w:p>
        </w:tc>
        <w:tc>
          <w:tcPr>
            <w:tcW w:w="0" w:type="auto"/>
            <w:noWrap/>
            <w:vAlign w:val="bottom"/>
          </w:tcPr>
          <w:p w14:paraId="14CD6158" w14:textId="77777777" w:rsidR="00051C5A" w:rsidRDefault="00051C5A" w:rsidP="00051C5A">
            <w:pPr>
              <w:rPr>
                <w:lang w:val="es-PE"/>
              </w:rPr>
            </w:pPr>
            <w:r w:rsidRPr="00891CC1"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261C3786" w14:textId="52922063" w:rsidR="00051C5A" w:rsidRDefault="005C13E6" w:rsidP="00051C5A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238ADF41" w14:textId="77777777" w:rsidR="00051C5A" w:rsidRDefault="00051C5A" w:rsidP="00051C5A">
            <w:pPr>
              <w:rPr>
                <w:lang w:val="es-PE"/>
              </w:rPr>
            </w:pPr>
            <w:r>
              <w:rPr>
                <w:lang w:val="es-PE"/>
              </w:rPr>
              <w:t>FK</w:t>
            </w:r>
          </w:p>
        </w:tc>
      </w:tr>
      <w:tr w:rsidR="00051C5A" w14:paraId="448E7F3F" w14:textId="77777777" w:rsidTr="00051C5A">
        <w:trPr>
          <w:trHeight w:hRule="exact" w:val="365"/>
        </w:trPr>
        <w:tc>
          <w:tcPr>
            <w:tcW w:w="0" w:type="auto"/>
            <w:noWrap/>
            <w:vAlign w:val="bottom"/>
          </w:tcPr>
          <w:p w14:paraId="1BD96C48" w14:textId="77777777" w:rsidR="00051C5A" w:rsidRDefault="00051C5A" w:rsidP="007C6CE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7</w:t>
            </w:r>
          </w:p>
        </w:tc>
        <w:tc>
          <w:tcPr>
            <w:tcW w:w="0" w:type="auto"/>
            <w:noWrap/>
            <w:vAlign w:val="bottom"/>
          </w:tcPr>
          <w:p w14:paraId="7F1BC76A" w14:textId="77777777" w:rsidR="00051C5A" w:rsidRDefault="00051C5A" w:rsidP="007C6CE8">
            <w:pPr>
              <w:rPr>
                <w:lang w:val="es-PE"/>
              </w:rPr>
            </w:pPr>
            <w:r w:rsidRPr="00891CC1">
              <w:rPr>
                <w:lang w:val="es-PE"/>
              </w:rPr>
              <w:t>COD_</w:t>
            </w:r>
            <w:r>
              <w:rPr>
                <w:lang w:val="es-PE"/>
              </w:rPr>
              <w:t>PROV</w:t>
            </w:r>
          </w:p>
        </w:tc>
        <w:tc>
          <w:tcPr>
            <w:tcW w:w="0" w:type="auto"/>
            <w:noWrap/>
            <w:vAlign w:val="bottom"/>
          </w:tcPr>
          <w:p w14:paraId="67BE35BA" w14:textId="77777777" w:rsidR="00051C5A" w:rsidRDefault="00051C5A" w:rsidP="007C6CE8">
            <w:pPr>
              <w:rPr>
                <w:lang w:val="es-PE"/>
              </w:rPr>
            </w:pPr>
            <w:r w:rsidRPr="00891CC1">
              <w:rPr>
                <w:lang w:val="es-PE"/>
              </w:rPr>
              <w:t>Código de</w:t>
            </w:r>
            <w:r>
              <w:rPr>
                <w:lang w:val="es-PE"/>
              </w:rPr>
              <w:t>l proveedor</w:t>
            </w:r>
          </w:p>
        </w:tc>
        <w:tc>
          <w:tcPr>
            <w:tcW w:w="0" w:type="auto"/>
            <w:noWrap/>
            <w:vAlign w:val="bottom"/>
          </w:tcPr>
          <w:p w14:paraId="0720031B" w14:textId="77777777" w:rsidR="00051C5A" w:rsidRDefault="00051C5A" w:rsidP="007C6CE8">
            <w:pPr>
              <w:rPr>
                <w:lang w:val="es-PE"/>
              </w:rPr>
            </w:pPr>
            <w:r w:rsidRPr="00891CC1"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7223D0D0" w14:textId="74DCB82A" w:rsidR="00051C5A" w:rsidRDefault="005C13E6" w:rsidP="007C6CE8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630EA9A1" w14:textId="77777777" w:rsidR="00051C5A" w:rsidRDefault="00051C5A" w:rsidP="007C6CE8">
            <w:pPr>
              <w:rPr>
                <w:lang w:val="es-PE"/>
              </w:rPr>
            </w:pPr>
            <w:r>
              <w:rPr>
                <w:lang w:val="es-PE"/>
              </w:rPr>
              <w:t>FK</w:t>
            </w:r>
          </w:p>
        </w:tc>
      </w:tr>
    </w:tbl>
    <w:p w14:paraId="29B47419" w14:textId="77777777" w:rsidR="00E82860" w:rsidRDefault="00E82860" w:rsidP="00E82860"/>
    <w:p w14:paraId="0AD69F41" w14:textId="77777777" w:rsidR="00051C5A" w:rsidRDefault="00051C5A" w:rsidP="00E82860"/>
    <w:p w14:paraId="66A82E9E" w14:textId="77777777" w:rsidR="00051C5A" w:rsidRDefault="00051C5A" w:rsidP="00E82860"/>
    <w:p w14:paraId="5D115177" w14:textId="77777777" w:rsidR="00051C5A" w:rsidRDefault="00051C5A" w:rsidP="00E82860"/>
    <w:p w14:paraId="7C6F3BE9" w14:textId="77777777" w:rsidR="00051C5A" w:rsidRDefault="00051C5A" w:rsidP="00E82860"/>
    <w:p w14:paraId="525A593F" w14:textId="77777777" w:rsidR="00051C5A" w:rsidRDefault="00051C5A" w:rsidP="00E82860"/>
    <w:p w14:paraId="6F1EAC9C" w14:textId="77777777" w:rsidR="00051C5A" w:rsidRDefault="00051C5A" w:rsidP="00E82860"/>
    <w:p w14:paraId="06D0DE00" w14:textId="77777777" w:rsidR="00051C5A" w:rsidRDefault="00051C5A" w:rsidP="00E82860"/>
    <w:p w14:paraId="15E16D42" w14:textId="77777777" w:rsidR="00E82860" w:rsidRPr="00C31721" w:rsidRDefault="00E82860" w:rsidP="00E82860">
      <w:pPr>
        <w:pStyle w:val="Ttulo3"/>
        <w:rPr>
          <w:rFonts w:ascii="Muller Bold" w:hAnsi="Muller Bold"/>
          <w:sz w:val="20"/>
        </w:rPr>
      </w:pPr>
      <w:r>
        <w:t>&lt;marca</w:t>
      </w:r>
      <w:r w:rsidRPr="00590C32">
        <w:t>&gt;</w:t>
      </w:r>
    </w:p>
    <w:p w14:paraId="04294CDB" w14:textId="77777777" w:rsidR="00E82860" w:rsidRPr="00E41F0D" w:rsidRDefault="00E82860" w:rsidP="00E82860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902"/>
        <w:gridCol w:w="2185"/>
        <w:gridCol w:w="1450"/>
        <w:gridCol w:w="1619"/>
        <w:gridCol w:w="1121"/>
      </w:tblGrid>
      <w:tr w:rsidR="00E82860" w:rsidRPr="00E41F0D" w14:paraId="5579F4C7" w14:textId="77777777" w:rsidTr="00E82860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3F7612CC" w14:textId="77777777" w:rsidR="00E82860" w:rsidRPr="00E41F0D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E41F0D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FBC0084" w14:textId="77777777" w:rsidR="00E82860" w:rsidRPr="00E41F0D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E41F0D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A6C8AB7" w14:textId="77777777" w:rsidR="00E82860" w:rsidRPr="00E41F0D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E41F0D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1126241" w14:textId="77777777" w:rsidR="00E82860" w:rsidRPr="00E41F0D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E41F0D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9500DF1" w14:textId="77777777" w:rsidR="00E82860" w:rsidRPr="00E41F0D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E41F0D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F337E1D" w14:textId="77777777" w:rsidR="00E82860" w:rsidRPr="00E41F0D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E41F0D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E82860" w:rsidRPr="00E41F0D" w14:paraId="65BEEA1D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42B052C1" w14:textId="77777777" w:rsidR="00E82860" w:rsidRPr="00E41F0D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E41F0D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1639580" w14:textId="77777777" w:rsidR="00E82860" w:rsidRPr="00E41F0D" w:rsidRDefault="00E82860" w:rsidP="00E82860">
            <w:pPr>
              <w:rPr>
                <w:lang w:val="es-PE"/>
              </w:rPr>
            </w:pPr>
            <w:r w:rsidRPr="00E41F0D">
              <w:rPr>
                <w:lang w:val="es-PE"/>
              </w:rPr>
              <w:t xml:space="preserve"> COD</w:t>
            </w:r>
            <w:r>
              <w:rPr>
                <w:lang w:val="es-PE"/>
              </w:rPr>
              <w:t>_</w:t>
            </w:r>
            <w:r w:rsidRPr="00E41F0D">
              <w:rPr>
                <w:lang w:val="es-PE"/>
              </w:rPr>
              <w:t>MAR</w:t>
            </w:r>
          </w:p>
        </w:tc>
        <w:tc>
          <w:tcPr>
            <w:tcW w:w="0" w:type="auto"/>
            <w:noWrap/>
            <w:vAlign w:val="bottom"/>
            <w:hideMark/>
          </w:tcPr>
          <w:p w14:paraId="646B0BBE" w14:textId="77777777" w:rsidR="00E82860" w:rsidRPr="00E41F0D" w:rsidRDefault="00E82860" w:rsidP="00E82860">
            <w:pPr>
              <w:rPr>
                <w:lang w:val="es-PE"/>
              </w:rPr>
            </w:pPr>
            <w:r w:rsidRPr="00E41F0D">
              <w:rPr>
                <w:lang w:val="es-PE"/>
              </w:rPr>
              <w:t>Código de la marca</w:t>
            </w:r>
          </w:p>
        </w:tc>
        <w:tc>
          <w:tcPr>
            <w:tcW w:w="0" w:type="auto"/>
            <w:noWrap/>
            <w:vAlign w:val="bottom"/>
            <w:hideMark/>
          </w:tcPr>
          <w:p w14:paraId="79AE535C" w14:textId="77777777" w:rsidR="00E82860" w:rsidRPr="00E41F0D" w:rsidRDefault="00E82860" w:rsidP="00E82860">
            <w:pPr>
              <w:rPr>
                <w:lang w:val="es-PE"/>
              </w:rPr>
            </w:pPr>
            <w:r w:rsidRPr="00E41F0D"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  <w:hideMark/>
          </w:tcPr>
          <w:p w14:paraId="2FC0E5D6" w14:textId="36521860" w:rsidR="00E82860" w:rsidRPr="00E41F0D" w:rsidRDefault="005C13E6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  <w:hideMark/>
          </w:tcPr>
          <w:p w14:paraId="163E0E7F" w14:textId="77777777" w:rsidR="00E82860" w:rsidRPr="00E41F0D" w:rsidRDefault="00E82860" w:rsidP="00E82860">
            <w:pPr>
              <w:rPr>
                <w:lang w:val="es-PE"/>
              </w:rPr>
            </w:pPr>
            <w:r w:rsidRPr="00E41F0D">
              <w:rPr>
                <w:lang w:val="es-PE"/>
              </w:rPr>
              <w:t>PK</w:t>
            </w:r>
          </w:p>
        </w:tc>
      </w:tr>
      <w:tr w:rsidR="00E82860" w:rsidRPr="00E41F0D" w14:paraId="6D27A384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68283B6A" w14:textId="77777777" w:rsidR="00E82860" w:rsidRPr="00E41F0D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E41F0D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A7C4C63" w14:textId="77777777" w:rsidR="00E82860" w:rsidRPr="00E41F0D" w:rsidRDefault="00E82860" w:rsidP="00E82860">
            <w:pPr>
              <w:rPr>
                <w:lang w:val="es-PE"/>
              </w:rPr>
            </w:pPr>
            <w:r w:rsidRPr="00E41F0D">
              <w:rPr>
                <w:lang w:val="es-PE"/>
              </w:rPr>
              <w:t>NOM</w:t>
            </w:r>
            <w:r>
              <w:rPr>
                <w:lang w:val="es-PE"/>
              </w:rPr>
              <w:t>_</w:t>
            </w:r>
            <w:r w:rsidRPr="00E41F0D">
              <w:rPr>
                <w:lang w:val="es-PE"/>
              </w:rPr>
              <w:t>MAR</w:t>
            </w:r>
          </w:p>
        </w:tc>
        <w:tc>
          <w:tcPr>
            <w:tcW w:w="0" w:type="auto"/>
            <w:noWrap/>
            <w:vAlign w:val="bottom"/>
            <w:hideMark/>
          </w:tcPr>
          <w:p w14:paraId="3D8B6DF9" w14:textId="77777777" w:rsidR="00E82860" w:rsidRPr="00E41F0D" w:rsidRDefault="00E82860" w:rsidP="00E82860">
            <w:pPr>
              <w:rPr>
                <w:lang w:val="es-PE"/>
              </w:rPr>
            </w:pPr>
            <w:r w:rsidRPr="00E41F0D">
              <w:rPr>
                <w:lang w:val="es-PE"/>
              </w:rPr>
              <w:t>Nombre de la marca</w:t>
            </w:r>
          </w:p>
        </w:tc>
        <w:tc>
          <w:tcPr>
            <w:tcW w:w="0" w:type="auto"/>
            <w:noWrap/>
            <w:vAlign w:val="bottom"/>
            <w:hideMark/>
          </w:tcPr>
          <w:p w14:paraId="2906B489" w14:textId="77777777" w:rsidR="00E82860" w:rsidRPr="00E41F0D" w:rsidRDefault="00E82860" w:rsidP="00E82860">
            <w:pPr>
              <w:rPr>
                <w:lang w:val="es-PE"/>
              </w:rPr>
            </w:pPr>
            <w:r w:rsidRPr="00E41F0D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  <w:hideMark/>
          </w:tcPr>
          <w:p w14:paraId="0148C5C3" w14:textId="77777777" w:rsidR="00E82860" w:rsidRPr="00E41F0D" w:rsidRDefault="00E82860" w:rsidP="00E82860">
            <w:pPr>
              <w:rPr>
                <w:lang w:val="es-PE"/>
              </w:rPr>
            </w:pPr>
            <w:r w:rsidRPr="00E41F0D">
              <w:rPr>
                <w:lang w:val="es-PE"/>
              </w:rPr>
              <w:t>100</w:t>
            </w:r>
          </w:p>
          <w:p w14:paraId="5FD78315" w14:textId="77777777" w:rsidR="00E82860" w:rsidRPr="00E41F0D" w:rsidRDefault="00E82860" w:rsidP="00E82860">
            <w:pPr>
              <w:rPr>
                <w:lang w:val="es-PE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9CCB423" w14:textId="77777777" w:rsidR="00E82860" w:rsidRPr="00E41F0D" w:rsidRDefault="00E82860" w:rsidP="00E82860">
            <w:pPr>
              <w:rPr>
                <w:lang w:val="es-PE"/>
              </w:rPr>
            </w:pPr>
            <w:r w:rsidRPr="00E41F0D">
              <w:rPr>
                <w:lang w:val="es-PE"/>
              </w:rPr>
              <w:t>-</w:t>
            </w:r>
          </w:p>
        </w:tc>
      </w:tr>
    </w:tbl>
    <w:p w14:paraId="24B8E203" w14:textId="77777777" w:rsidR="00E82860" w:rsidRPr="00C31721" w:rsidRDefault="00E82860" w:rsidP="00E82860">
      <w:pPr>
        <w:pStyle w:val="Ttulo3"/>
        <w:rPr>
          <w:rFonts w:ascii="Muller Bold" w:hAnsi="Muller Bold"/>
          <w:sz w:val="20"/>
        </w:rPr>
      </w:pPr>
      <w:r>
        <w:t>&lt;inventario</w:t>
      </w:r>
      <w:r w:rsidRPr="00590C32">
        <w:t>&gt;</w:t>
      </w:r>
    </w:p>
    <w:p w14:paraId="63C345A9" w14:textId="77777777" w:rsidR="00E82860" w:rsidRDefault="00E82860" w:rsidP="00E82860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763"/>
        <w:gridCol w:w="3039"/>
        <w:gridCol w:w="1334"/>
        <w:gridCol w:w="1268"/>
        <w:gridCol w:w="873"/>
      </w:tblGrid>
      <w:tr w:rsidR="00E82860" w:rsidRPr="005E1F4A" w14:paraId="3B8B2712" w14:textId="77777777" w:rsidTr="00E82860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5554438D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CB06C4A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7371439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70F912B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B40FCE2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73230E8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E82860" w:rsidRPr="005E1F4A" w14:paraId="4F97D657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6466C1DE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52843CE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COD_PROD</w:t>
            </w:r>
          </w:p>
        </w:tc>
        <w:tc>
          <w:tcPr>
            <w:tcW w:w="0" w:type="auto"/>
            <w:noWrap/>
            <w:vAlign w:val="bottom"/>
            <w:hideMark/>
          </w:tcPr>
          <w:p w14:paraId="04BE0DBB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Código de producto</w:t>
            </w:r>
          </w:p>
        </w:tc>
        <w:tc>
          <w:tcPr>
            <w:tcW w:w="0" w:type="auto"/>
            <w:noWrap/>
            <w:vAlign w:val="bottom"/>
            <w:hideMark/>
          </w:tcPr>
          <w:p w14:paraId="0A2174E3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  <w:hideMark/>
          </w:tcPr>
          <w:p w14:paraId="408DD38D" w14:textId="77777777" w:rsidR="00E82860" w:rsidRPr="005E1F4A" w:rsidRDefault="00E82860" w:rsidP="00E82860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14:paraId="1BF98CB6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FK</w:t>
            </w:r>
          </w:p>
        </w:tc>
      </w:tr>
      <w:tr w:rsidR="00E82860" w:rsidRPr="005E1F4A" w14:paraId="4EEB5C1B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0F06B89A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noWrap/>
            <w:vAlign w:val="bottom"/>
          </w:tcPr>
          <w:p w14:paraId="0FE49C21" w14:textId="77777777" w:rsidR="00E82860" w:rsidRPr="00F95735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COD_INV</w:t>
            </w:r>
          </w:p>
        </w:tc>
        <w:tc>
          <w:tcPr>
            <w:tcW w:w="0" w:type="auto"/>
            <w:noWrap/>
            <w:vAlign w:val="bottom"/>
          </w:tcPr>
          <w:p w14:paraId="50464999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Código del inventario</w:t>
            </w:r>
          </w:p>
        </w:tc>
        <w:tc>
          <w:tcPr>
            <w:tcW w:w="0" w:type="auto"/>
            <w:noWrap/>
            <w:vAlign w:val="bottom"/>
          </w:tcPr>
          <w:p w14:paraId="3382417C" w14:textId="77777777" w:rsidR="00E82860" w:rsidRPr="00F95735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2716EFCA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10</w:t>
            </w:r>
          </w:p>
        </w:tc>
        <w:tc>
          <w:tcPr>
            <w:tcW w:w="0" w:type="auto"/>
            <w:noWrap/>
            <w:vAlign w:val="bottom"/>
          </w:tcPr>
          <w:p w14:paraId="35F9E5A3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PK</w:t>
            </w:r>
          </w:p>
        </w:tc>
      </w:tr>
      <w:tr w:rsidR="00E82860" w:rsidRPr="005E1F4A" w14:paraId="6479441B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363952FF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noWrap/>
            <w:vAlign w:val="bottom"/>
          </w:tcPr>
          <w:p w14:paraId="5031DCA6" w14:textId="77777777" w:rsidR="00E82860" w:rsidRPr="005E1F4A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UNI_PRO</w:t>
            </w:r>
            <w:r>
              <w:rPr>
                <w:lang w:val="es-PE"/>
              </w:rPr>
              <w:t>D</w:t>
            </w:r>
          </w:p>
        </w:tc>
        <w:tc>
          <w:tcPr>
            <w:tcW w:w="0" w:type="auto"/>
            <w:noWrap/>
            <w:vAlign w:val="bottom"/>
          </w:tcPr>
          <w:p w14:paraId="23EAA83E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Unidad del producto</w:t>
            </w:r>
          </w:p>
        </w:tc>
        <w:tc>
          <w:tcPr>
            <w:tcW w:w="0" w:type="auto"/>
            <w:noWrap/>
            <w:vAlign w:val="bottom"/>
          </w:tcPr>
          <w:p w14:paraId="7C45277D" w14:textId="77777777" w:rsidR="00E82860" w:rsidRPr="005E1F4A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0408E5DE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20</w:t>
            </w:r>
          </w:p>
        </w:tc>
        <w:tc>
          <w:tcPr>
            <w:tcW w:w="0" w:type="auto"/>
            <w:noWrap/>
            <w:vAlign w:val="bottom"/>
          </w:tcPr>
          <w:p w14:paraId="64672813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74AA1087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1B36AC88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noWrap/>
            <w:vAlign w:val="bottom"/>
          </w:tcPr>
          <w:p w14:paraId="1B85A664" w14:textId="77777777" w:rsidR="00E82860" w:rsidRPr="005E1F4A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STOCK_INI</w:t>
            </w:r>
          </w:p>
        </w:tc>
        <w:tc>
          <w:tcPr>
            <w:tcW w:w="0" w:type="auto"/>
            <w:noWrap/>
            <w:vAlign w:val="bottom"/>
          </w:tcPr>
          <w:p w14:paraId="714CFAA7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Stock inicial</w:t>
            </w:r>
          </w:p>
        </w:tc>
        <w:tc>
          <w:tcPr>
            <w:tcW w:w="0" w:type="auto"/>
            <w:noWrap/>
            <w:vAlign w:val="bottom"/>
          </w:tcPr>
          <w:p w14:paraId="3138DEF1" w14:textId="77777777" w:rsidR="00E82860" w:rsidRPr="005E1F4A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6DCD8A35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20</w:t>
            </w:r>
          </w:p>
        </w:tc>
        <w:tc>
          <w:tcPr>
            <w:tcW w:w="0" w:type="auto"/>
            <w:noWrap/>
            <w:vAlign w:val="bottom"/>
          </w:tcPr>
          <w:p w14:paraId="013BF81D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41B34EA5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3B48FA63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noWrap/>
            <w:vAlign w:val="bottom"/>
          </w:tcPr>
          <w:p w14:paraId="79BA8A31" w14:textId="77777777" w:rsidR="00E82860" w:rsidRPr="005E1F4A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ST</w:t>
            </w:r>
            <w:r>
              <w:rPr>
                <w:lang w:val="es-PE"/>
              </w:rPr>
              <w:t>O</w:t>
            </w:r>
            <w:r w:rsidRPr="00F95735">
              <w:rPr>
                <w:lang w:val="es-PE"/>
              </w:rPr>
              <w:t>CK_ENT</w:t>
            </w:r>
          </w:p>
        </w:tc>
        <w:tc>
          <w:tcPr>
            <w:tcW w:w="0" w:type="auto"/>
            <w:noWrap/>
            <w:vAlign w:val="bottom"/>
          </w:tcPr>
          <w:p w14:paraId="04547F07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Stock de entrada</w:t>
            </w:r>
          </w:p>
        </w:tc>
        <w:tc>
          <w:tcPr>
            <w:tcW w:w="0" w:type="auto"/>
            <w:noWrap/>
            <w:vAlign w:val="bottom"/>
          </w:tcPr>
          <w:p w14:paraId="3899E185" w14:textId="77777777" w:rsidR="00E82860" w:rsidRPr="005E1F4A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026D8B14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20</w:t>
            </w:r>
          </w:p>
        </w:tc>
        <w:tc>
          <w:tcPr>
            <w:tcW w:w="0" w:type="auto"/>
            <w:noWrap/>
            <w:vAlign w:val="bottom"/>
          </w:tcPr>
          <w:p w14:paraId="3F7D36FD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0E16A243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16DCEC68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noWrap/>
            <w:vAlign w:val="bottom"/>
          </w:tcPr>
          <w:p w14:paraId="34660ACD" w14:textId="77777777" w:rsidR="00E82860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STOCK_TOT</w:t>
            </w:r>
          </w:p>
        </w:tc>
        <w:tc>
          <w:tcPr>
            <w:tcW w:w="0" w:type="auto"/>
            <w:noWrap/>
            <w:vAlign w:val="bottom"/>
          </w:tcPr>
          <w:p w14:paraId="49B93D14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Stock total</w:t>
            </w:r>
          </w:p>
        </w:tc>
        <w:tc>
          <w:tcPr>
            <w:tcW w:w="0" w:type="auto"/>
            <w:noWrap/>
            <w:vAlign w:val="bottom"/>
          </w:tcPr>
          <w:p w14:paraId="6269039A" w14:textId="77777777" w:rsidR="00E82860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71BC14E4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50</w:t>
            </w:r>
          </w:p>
        </w:tc>
        <w:tc>
          <w:tcPr>
            <w:tcW w:w="0" w:type="auto"/>
            <w:noWrap/>
            <w:vAlign w:val="bottom"/>
          </w:tcPr>
          <w:p w14:paraId="577A68E3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55680A5C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155B96FF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6</w:t>
            </w:r>
          </w:p>
        </w:tc>
        <w:tc>
          <w:tcPr>
            <w:tcW w:w="0" w:type="auto"/>
            <w:noWrap/>
            <w:vAlign w:val="bottom"/>
          </w:tcPr>
          <w:p w14:paraId="75BC6004" w14:textId="77777777" w:rsidR="00E82860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STOCK_SAL</w:t>
            </w:r>
          </w:p>
        </w:tc>
        <w:tc>
          <w:tcPr>
            <w:tcW w:w="0" w:type="auto"/>
            <w:noWrap/>
            <w:vAlign w:val="bottom"/>
          </w:tcPr>
          <w:p w14:paraId="56BC802C" w14:textId="77777777" w:rsidR="00E82860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S</w:t>
            </w:r>
            <w:r>
              <w:rPr>
                <w:lang w:val="es-PE"/>
              </w:rPr>
              <w:t>tock de salida</w:t>
            </w:r>
          </w:p>
        </w:tc>
        <w:tc>
          <w:tcPr>
            <w:tcW w:w="0" w:type="auto"/>
            <w:noWrap/>
            <w:vAlign w:val="bottom"/>
          </w:tcPr>
          <w:p w14:paraId="188E089B" w14:textId="77777777" w:rsidR="00E82860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1BECD603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20</w:t>
            </w:r>
          </w:p>
        </w:tc>
        <w:tc>
          <w:tcPr>
            <w:tcW w:w="0" w:type="auto"/>
            <w:noWrap/>
            <w:vAlign w:val="bottom"/>
          </w:tcPr>
          <w:p w14:paraId="67DAF14D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22A88C40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13626123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7</w:t>
            </w:r>
          </w:p>
        </w:tc>
        <w:tc>
          <w:tcPr>
            <w:tcW w:w="0" w:type="auto"/>
            <w:noWrap/>
            <w:vAlign w:val="bottom"/>
          </w:tcPr>
          <w:p w14:paraId="40353CE7" w14:textId="77777777" w:rsidR="00E82860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STOCK_ACT</w:t>
            </w:r>
          </w:p>
        </w:tc>
        <w:tc>
          <w:tcPr>
            <w:tcW w:w="0" w:type="auto"/>
            <w:noWrap/>
            <w:vAlign w:val="bottom"/>
          </w:tcPr>
          <w:p w14:paraId="556E44CE" w14:textId="77777777" w:rsidR="00E82860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S</w:t>
            </w:r>
            <w:r>
              <w:rPr>
                <w:lang w:val="es-PE"/>
              </w:rPr>
              <w:t>tock actual</w:t>
            </w:r>
          </w:p>
        </w:tc>
        <w:tc>
          <w:tcPr>
            <w:tcW w:w="0" w:type="auto"/>
            <w:noWrap/>
            <w:vAlign w:val="bottom"/>
          </w:tcPr>
          <w:p w14:paraId="02527958" w14:textId="77777777" w:rsidR="00E82860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3105C4AA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30</w:t>
            </w:r>
          </w:p>
        </w:tc>
        <w:tc>
          <w:tcPr>
            <w:tcW w:w="0" w:type="auto"/>
            <w:noWrap/>
            <w:vAlign w:val="bottom"/>
          </w:tcPr>
          <w:p w14:paraId="4556813B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2404363A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37194898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8</w:t>
            </w:r>
          </w:p>
        </w:tc>
        <w:tc>
          <w:tcPr>
            <w:tcW w:w="0" w:type="auto"/>
            <w:noWrap/>
            <w:vAlign w:val="bottom"/>
          </w:tcPr>
          <w:p w14:paraId="6002C4C9" w14:textId="77777777" w:rsidR="00E82860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PREC_ UNIT</w:t>
            </w:r>
          </w:p>
        </w:tc>
        <w:tc>
          <w:tcPr>
            <w:tcW w:w="0" w:type="auto"/>
            <w:noWrap/>
            <w:vAlign w:val="bottom"/>
          </w:tcPr>
          <w:p w14:paraId="65443D7E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Precio unitario</w:t>
            </w:r>
          </w:p>
        </w:tc>
        <w:tc>
          <w:tcPr>
            <w:tcW w:w="0" w:type="auto"/>
            <w:noWrap/>
            <w:vAlign w:val="bottom"/>
          </w:tcPr>
          <w:p w14:paraId="05F7E8E3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noWrap/>
            <w:vAlign w:val="bottom"/>
          </w:tcPr>
          <w:p w14:paraId="12AE0557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8.2</w:t>
            </w:r>
          </w:p>
        </w:tc>
        <w:tc>
          <w:tcPr>
            <w:tcW w:w="0" w:type="auto"/>
            <w:noWrap/>
            <w:vAlign w:val="bottom"/>
          </w:tcPr>
          <w:p w14:paraId="390F88E9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3E3E5CF0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50A111E8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lastRenderedPageBreak/>
              <w:t>9</w:t>
            </w:r>
          </w:p>
        </w:tc>
        <w:tc>
          <w:tcPr>
            <w:tcW w:w="0" w:type="auto"/>
            <w:noWrap/>
            <w:vAlign w:val="bottom"/>
          </w:tcPr>
          <w:p w14:paraId="4E38CC05" w14:textId="77777777" w:rsidR="00E82860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VAL_TOTAL</w:t>
            </w:r>
          </w:p>
        </w:tc>
        <w:tc>
          <w:tcPr>
            <w:tcW w:w="0" w:type="auto"/>
            <w:noWrap/>
            <w:vAlign w:val="bottom"/>
          </w:tcPr>
          <w:p w14:paraId="73F7B461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Valor total del stock</w:t>
            </w:r>
          </w:p>
        </w:tc>
        <w:tc>
          <w:tcPr>
            <w:tcW w:w="0" w:type="auto"/>
            <w:noWrap/>
            <w:vAlign w:val="bottom"/>
          </w:tcPr>
          <w:p w14:paraId="00CFE1E8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noWrap/>
            <w:vAlign w:val="bottom"/>
          </w:tcPr>
          <w:p w14:paraId="421A2DB7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10.2</w:t>
            </w:r>
          </w:p>
        </w:tc>
        <w:tc>
          <w:tcPr>
            <w:tcW w:w="0" w:type="auto"/>
            <w:noWrap/>
            <w:vAlign w:val="bottom"/>
          </w:tcPr>
          <w:p w14:paraId="0158944F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097B6002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79802C8A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10</w:t>
            </w:r>
          </w:p>
        </w:tc>
        <w:tc>
          <w:tcPr>
            <w:tcW w:w="0" w:type="auto"/>
            <w:noWrap/>
            <w:vAlign w:val="bottom"/>
          </w:tcPr>
          <w:p w14:paraId="4539AF21" w14:textId="77777777" w:rsidR="00E82860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COD_PRO</w:t>
            </w:r>
            <w:r>
              <w:rPr>
                <w:lang w:val="es-PE"/>
              </w:rPr>
              <w:t>V</w:t>
            </w:r>
          </w:p>
        </w:tc>
        <w:tc>
          <w:tcPr>
            <w:tcW w:w="0" w:type="auto"/>
            <w:noWrap/>
            <w:vAlign w:val="bottom"/>
          </w:tcPr>
          <w:p w14:paraId="51006EB6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Código del proveedor</w:t>
            </w:r>
          </w:p>
        </w:tc>
        <w:tc>
          <w:tcPr>
            <w:tcW w:w="0" w:type="auto"/>
            <w:noWrap/>
            <w:vAlign w:val="bottom"/>
          </w:tcPr>
          <w:p w14:paraId="18A42146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</w:tcPr>
          <w:p w14:paraId="6B9D3625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11</w:t>
            </w:r>
          </w:p>
        </w:tc>
        <w:tc>
          <w:tcPr>
            <w:tcW w:w="0" w:type="auto"/>
            <w:noWrap/>
            <w:vAlign w:val="bottom"/>
          </w:tcPr>
          <w:p w14:paraId="093320BB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FK</w:t>
            </w:r>
          </w:p>
        </w:tc>
      </w:tr>
      <w:tr w:rsidR="00E82860" w:rsidRPr="005E1F4A" w14:paraId="42FD378E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5D1ED76F" w14:textId="77777777" w:rsidR="00E82860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11</w:t>
            </w:r>
          </w:p>
        </w:tc>
        <w:tc>
          <w:tcPr>
            <w:tcW w:w="0" w:type="auto"/>
            <w:noWrap/>
            <w:vAlign w:val="bottom"/>
          </w:tcPr>
          <w:p w14:paraId="033BABB3" w14:textId="77777777" w:rsidR="00E82860" w:rsidRPr="00F95735" w:rsidRDefault="00E82860" w:rsidP="00E82860">
            <w:pPr>
              <w:rPr>
                <w:lang w:val="es-PE"/>
              </w:rPr>
            </w:pPr>
            <w:r w:rsidRPr="00F95735">
              <w:rPr>
                <w:lang w:val="es-PE"/>
              </w:rPr>
              <w:t>FEC_ULT_AC</w:t>
            </w:r>
          </w:p>
        </w:tc>
        <w:tc>
          <w:tcPr>
            <w:tcW w:w="0" w:type="auto"/>
            <w:noWrap/>
            <w:vAlign w:val="bottom"/>
          </w:tcPr>
          <w:p w14:paraId="2336947F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Fecha de última actualización</w:t>
            </w:r>
          </w:p>
        </w:tc>
        <w:tc>
          <w:tcPr>
            <w:tcW w:w="0" w:type="auto"/>
            <w:noWrap/>
            <w:vAlign w:val="bottom"/>
          </w:tcPr>
          <w:p w14:paraId="7FEB94E4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DATE</w:t>
            </w:r>
          </w:p>
        </w:tc>
        <w:tc>
          <w:tcPr>
            <w:tcW w:w="0" w:type="auto"/>
            <w:noWrap/>
            <w:vAlign w:val="bottom"/>
          </w:tcPr>
          <w:p w14:paraId="0BBBEDFC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</w:tcPr>
          <w:p w14:paraId="43A59977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</w:tbl>
    <w:p w14:paraId="07492DD0" w14:textId="77777777" w:rsidR="00E82860" w:rsidRPr="00C31721" w:rsidRDefault="00E82860" w:rsidP="00E82860">
      <w:pPr>
        <w:pStyle w:val="Ttulo3"/>
        <w:rPr>
          <w:rFonts w:ascii="Muller Bold" w:hAnsi="Muller Bold"/>
          <w:sz w:val="20"/>
        </w:rPr>
      </w:pPr>
      <w:r>
        <w:t>&lt;categoria</w:t>
      </w:r>
      <w:r w:rsidRPr="00590C32">
        <w:t>&gt;</w:t>
      </w:r>
    </w:p>
    <w:p w14:paraId="1D6F3545" w14:textId="77777777" w:rsidR="00E82860" w:rsidRDefault="00E82860" w:rsidP="00E82860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756"/>
        <w:gridCol w:w="2868"/>
        <w:gridCol w:w="1393"/>
        <w:gridCol w:w="1338"/>
        <w:gridCol w:w="922"/>
      </w:tblGrid>
      <w:tr w:rsidR="00E82860" w:rsidRPr="005E1F4A" w14:paraId="38A3B201" w14:textId="77777777" w:rsidTr="00E82860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4E5B4E17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FCFA0C6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B578C4A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8ADF435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47E82DF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46F9B40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E82860" w:rsidRPr="005E1F4A" w14:paraId="2C903253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7AF09C56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BAA967C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COD_CAT</w:t>
            </w:r>
          </w:p>
        </w:tc>
        <w:tc>
          <w:tcPr>
            <w:tcW w:w="0" w:type="auto"/>
            <w:noWrap/>
            <w:vAlign w:val="bottom"/>
            <w:hideMark/>
          </w:tcPr>
          <w:p w14:paraId="5A5C0E01" w14:textId="77777777" w:rsidR="00E82860" w:rsidRPr="005E1F4A" w:rsidRDefault="00E82860" w:rsidP="00E82860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Código de categoría</w:t>
            </w:r>
          </w:p>
        </w:tc>
        <w:tc>
          <w:tcPr>
            <w:tcW w:w="0" w:type="auto"/>
            <w:noWrap/>
            <w:vAlign w:val="bottom"/>
            <w:hideMark/>
          </w:tcPr>
          <w:p w14:paraId="1892190D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noWrap/>
            <w:vAlign w:val="bottom"/>
            <w:hideMark/>
          </w:tcPr>
          <w:p w14:paraId="37D7D5A6" w14:textId="54AC64C2" w:rsidR="00E82860" w:rsidRPr="005E1F4A" w:rsidRDefault="00E82860" w:rsidP="00E82860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5C13E6"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  <w:hideMark/>
          </w:tcPr>
          <w:p w14:paraId="6E2C178B" w14:textId="77777777" w:rsidR="00E82860" w:rsidRPr="005E1F4A" w:rsidRDefault="00E82860" w:rsidP="00E82860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PK</w:t>
            </w:r>
          </w:p>
        </w:tc>
      </w:tr>
      <w:tr w:rsidR="00E82860" w:rsidRPr="005E1F4A" w14:paraId="50A66849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32E75353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F746154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DESCP_CAT</w:t>
            </w:r>
          </w:p>
        </w:tc>
        <w:tc>
          <w:tcPr>
            <w:tcW w:w="0" w:type="auto"/>
            <w:noWrap/>
            <w:vAlign w:val="bottom"/>
            <w:hideMark/>
          </w:tcPr>
          <w:p w14:paraId="5EC6CCF9" w14:textId="77777777" w:rsidR="00E82860" w:rsidRPr="005E1F4A" w:rsidRDefault="00E82860" w:rsidP="00E82860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Descripción de la categoría</w:t>
            </w:r>
          </w:p>
        </w:tc>
        <w:tc>
          <w:tcPr>
            <w:tcW w:w="0" w:type="auto"/>
            <w:noWrap/>
            <w:vAlign w:val="bottom"/>
            <w:hideMark/>
          </w:tcPr>
          <w:p w14:paraId="0BB2573C" w14:textId="77777777" w:rsidR="00E82860" w:rsidRPr="005E1F4A" w:rsidRDefault="00E82860" w:rsidP="00E82860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  <w:hideMark/>
          </w:tcPr>
          <w:p w14:paraId="53C9460D" w14:textId="77777777" w:rsidR="00E82860" w:rsidRPr="005E1F4A" w:rsidRDefault="00E82860" w:rsidP="00E82860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100</w:t>
            </w:r>
          </w:p>
          <w:p w14:paraId="6B9155D5" w14:textId="77777777" w:rsidR="00E82860" w:rsidRPr="005E1F4A" w:rsidRDefault="00E82860" w:rsidP="00E82860">
            <w:pPr>
              <w:rPr>
                <w:lang w:val="es-PE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196C8E9" w14:textId="77777777" w:rsidR="00E82860" w:rsidRPr="005E1F4A" w:rsidRDefault="00E82860" w:rsidP="00E82860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  <w:r>
              <w:rPr>
                <w:lang w:val="es-PE"/>
              </w:rPr>
              <w:t>-</w:t>
            </w:r>
          </w:p>
        </w:tc>
      </w:tr>
      <w:tr w:rsidR="00E82860" w:rsidRPr="005E1F4A" w14:paraId="6FE9EDC6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1AFBA9F7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noWrap/>
            <w:vAlign w:val="bottom"/>
          </w:tcPr>
          <w:p w14:paraId="43B41C5B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NOMB_CAT</w:t>
            </w:r>
          </w:p>
        </w:tc>
        <w:tc>
          <w:tcPr>
            <w:tcW w:w="0" w:type="auto"/>
            <w:noWrap/>
            <w:vAlign w:val="bottom"/>
          </w:tcPr>
          <w:p w14:paraId="6FB0AEAA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Nombre de la categoría</w:t>
            </w:r>
          </w:p>
        </w:tc>
        <w:tc>
          <w:tcPr>
            <w:tcW w:w="0" w:type="auto"/>
            <w:noWrap/>
            <w:vAlign w:val="bottom"/>
          </w:tcPr>
          <w:p w14:paraId="6829A744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2102D11E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50</w:t>
            </w:r>
          </w:p>
        </w:tc>
        <w:tc>
          <w:tcPr>
            <w:tcW w:w="0" w:type="auto"/>
            <w:noWrap/>
            <w:vAlign w:val="bottom"/>
          </w:tcPr>
          <w:p w14:paraId="041D3794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</w:tbl>
    <w:p w14:paraId="7C53A9EE" w14:textId="77777777" w:rsidR="00E82860" w:rsidRDefault="00E82860" w:rsidP="00E82860"/>
    <w:p w14:paraId="30AB09F8" w14:textId="77777777" w:rsidR="00051C5A" w:rsidRDefault="00051C5A" w:rsidP="00E82860"/>
    <w:p w14:paraId="2CAA4856" w14:textId="77777777" w:rsidR="00051C5A" w:rsidRDefault="00051C5A" w:rsidP="00E82860"/>
    <w:p w14:paraId="1BA5CB89" w14:textId="77777777" w:rsidR="00051C5A" w:rsidRDefault="00051C5A" w:rsidP="00E82860"/>
    <w:p w14:paraId="427DF467" w14:textId="77777777" w:rsidR="00051C5A" w:rsidRDefault="00051C5A" w:rsidP="00E82860"/>
    <w:p w14:paraId="7515DEA5" w14:textId="77777777" w:rsidR="00051C5A" w:rsidRDefault="00051C5A" w:rsidP="00E82860"/>
    <w:p w14:paraId="630B47DD" w14:textId="77777777" w:rsidR="00051C5A" w:rsidRDefault="00051C5A" w:rsidP="00E82860"/>
    <w:p w14:paraId="42D0E717" w14:textId="77777777" w:rsidR="00051C5A" w:rsidRDefault="00051C5A" w:rsidP="00E82860"/>
    <w:p w14:paraId="633E3638" w14:textId="77777777" w:rsidR="00E82860" w:rsidRPr="00C31721" w:rsidRDefault="00E82860" w:rsidP="00E82860">
      <w:pPr>
        <w:pStyle w:val="Ttulo3"/>
        <w:rPr>
          <w:rFonts w:ascii="Muller Bold" w:hAnsi="Muller Bold"/>
          <w:sz w:val="20"/>
        </w:rPr>
      </w:pPr>
      <w:r>
        <w:t>&lt;proveedor</w:t>
      </w:r>
      <w:r w:rsidRPr="00590C32">
        <w:t>&gt;</w:t>
      </w:r>
    </w:p>
    <w:p w14:paraId="64B2EC84" w14:textId="77777777" w:rsidR="00E82860" w:rsidRDefault="00E82860" w:rsidP="00E82860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"/>
        <w:gridCol w:w="1896"/>
        <w:gridCol w:w="3344"/>
        <w:gridCol w:w="1263"/>
        <w:gridCol w:w="1052"/>
        <w:gridCol w:w="721"/>
      </w:tblGrid>
      <w:tr w:rsidR="00E82860" w:rsidRPr="005E1F4A" w14:paraId="5867FF7F" w14:textId="77777777" w:rsidTr="00E82860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3F286C8E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CD94CF2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7698CBA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7486082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EAB4A1F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C475A81" w14:textId="77777777" w:rsidR="00E82860" w:rsidRPr="00143242" w:rsidRDefault="00E82860" w:rsidP="00E82860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E82860" w:rsidRPr="005E1F4A" w14:paraId="4F2147E0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28C19610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5A69F02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COD_PROV</w:t>
            </w:r>
          </w:p>
        </w:tc>
        <w:tc>
          <w:tcPr>
            <w:tcW w:w="0" w:type="auto"/>
            <w:noWrap/>
            <w:vAlign w:val="bottom"/>
            <w:hideMark/>
          </w:tcPr>
          <w:p w14:paraId="042ED63D" w14:textId="77777777" w:rsidR="00E82860" w:rsidRPr="005E1F4A" w:rsidRDefault="00E82860" w:rsidP="00E82860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Código del proveedor</w:t>
            </w:r>
          </w:p>
        </w:tc>
        <w:tc>
          <w:tcPr>
            <w:tcW w:w="0" w:type="auto"/>
            <w:noWrap/>
            <w:vAlign w:val="bottom"/>
            <w:hideMark/>
          </w:tcPr>
          <w:p w14:paraId="13DD92B7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noWrap/>
            <w:vAlign w:val="bottom"/>
            <w:hideMark/>
          </w:tcPr>
          <w:p w14:paraId="365244EE" w14:textId="1416C4DD" w:rsidR="00E82860" w:rsidRPr="005E1F4A" w:rsidRDefault="005C13E6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noWrap/>
            <w:vAlign w:val="bottom"/>
            <w:hideMark/>
          </w:tcPr>
          <w:p w14:paraId="0D2B3F1F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PK</w:t>
            </w:r>
            <w:r w:rsidRPr="005E1F4A">
              <w:rPr>
                <w:lang w:val="es-PE"/>
              </w:rPr>
              <w:t xml:space="preserve"> </w:t>
            </w:r>
          </w:p>
        </w:tc>
      </w:tr>
      <w:tr w:rsidR="00E82860" w:rsidRPr="005E1F4A" w14:paraId="4EDA197B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  <w:hideMark/>
          </w:tcPr>
          <w:p w14:paraId="4ACF3E62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B98FF8F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NOMB_PROV</w:t>
            </w:r>
          </w:p>
        </w:tc>
        <w:tc>
          <w:tcPr>
            <w:tcW w:w="0" w:type="auto"/>
            <w:noWrap/>
            <w:vAlign w:val="bottom"/>
            <w:hideMark/>
          </w:tcPr>
          <w:p w14:paraId="0790CF25" w14:textId="77777777" w:rsidR="00E82860" w:rsidRPr="005E1F4A" w:rsidRDefault="00E82860" w:rsidP="00E82860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Nombre del proveedor</w:t>
            </w:r>
          </w:p>
        </w:tc>
        <w:tc>
          <w:tcPr>
            <w:tcW w:w="0" w:type="auto"/>
            <w:noWrap/>
            <w:vAlign w:val="bottom"/>
            <w:hideMark/>
          </w:tcPr>
          <w:p w14:paraId="596768C6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  <w:hideMark/>
          </w:tcPr>
          <w:p w14:paraId="6F2B65D1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100</w:t>
            </w:r>
          </w:p>
          <w:p w14:paraId="6EEE06B9" w14:textId="77777777" w:rsidR="00E82860" w:rsidRPr="005E1F4A" w:rsidRDefault="00E82860" w:rsidP="00E82860">
            <w:pPr>
              <w:rPr>
                <w:lang w:val="es-PE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C84D487" w14:textId="77777777" w:rsidR="00E82860" w:rsidRPr="005E1F4A" w:rsidRDefault="00E82860" w:rsidP="00E82860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  <w:r>
              <w:rPr>
                <w:lang w:val="es-PE"/>
              </w:rPr>
              <w:t>-</w:t>
            </w:r>
          </w:p>
        </w:tc>
      </w:tr>
      <w:tr w:rsidR="00E82860" w:rsidRPr="005E1F4A" w14:paraId="0945C739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201066BE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noWrap/>
            <w:vAlign w:val="bottom"/>
          </w:tcPr>
          <w:p w14:paraId="30423F72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TELF_PROV</w:t>
            </w:r>
          </w:p>
        </w:tc>
        <w:tc>
          <w:tcPr>
            <w:tcW w:w="0" w:type="auto"/>
            <w:noWrap/>
            <w:vAlign w:val="bottom"/>
          </w:tcPr>
          <w:p w14:paraId="7888C9A2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Teléfono del proveedor</w:t>
            </w:r>
          </w:p>
        </w:tc>
        <w:tc>
          <w:tcPr>
            <w:tcW w:w="0" w:type="auto"/>
            <w:noWrap/>
            <w:vAlign w:val="bottom"/>
          </w:tcPr>
          <w:p w14:paraId="32AC4829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16590D8F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15</w:t>
            </w:r>
          </w:p>
        </w:tc>
        <w:tc>
          <w:tcPr>
            <w:tcW w:w="0" w:type="auto"/>
            <w:noWrap/>
            <w:vAlign w:val="bottom"/>
          </w:tcPr>
          <w:p w14:paraId="7169F76B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60DF12AB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54F89937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noWrap/>
            <w:vAlign w:val="bottom"/>
          </w:tcPr>
          <w:p w14:paraId="601AC612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CORREO_PROV</w:t>
            </w:r>
          </w:p>
        </w:tc>
        <w:tc>
          <w:tcPr>
            <w:tcW w:w="0" w:type="auto"/>
            <w:noWrap/>
            <w:vAlign w:val="bottom"/>
          </w:tcPr>
          <w:p w14:paraId="7E2D7A60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Correo electrónico del proveedor</w:t>
            </w:r>
          </w:p>
        </w:tc>
        <w:tc>
          <w:tcPr>
            <w:tcW w:w="0" w:type="auto"/>
            <w:noWrap/>
            <w:vAlign w:val="bottom"/>
          </w:tcPr>
          <w:p w14:paraId="31BCACE9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2E42402F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100</w:t>
            </w:r>
          </w:p>
        </w:tc>
        <w:tc>
          <w:tcPr>
            <w:tcW w:w="0" w:type="auto"/>
            <w:noWrap/>
            <w:vAlign w:val="bottom"/>
          </w:tcPr>
          <w:p w14:paraId="3EA5273D" w14:textId="77777777" w:rsidR="00E82860" w:rsidRPr="005E1F4A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E82860" w:rsidRPr="005E1F4A" w14:paraId="49A63F52" w14:textId="77777777" w:rsidTr="00E82860">
        <w:trPr>
          <w:trHeight w:hRule="exact" w:val="284"/>
        </w:trPr>
        <w:tc>
          <w:tcPr>
            <w:tcW w:w="0" w:type="auto"/>
            <w:noWrap/>
            <w:vAlign w:val="bottom"/>
          </w:tcPr>
          <w:p w14:paraId="68DC1D35" w14:textId="77777777" w:rsidR="00E82860" w:rsidRPr="00143242" w:rsidRDefault="00E82860" w:rsidP="00E82860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noWrap/>
            <w:vAlign w:val="bottom"/>
          </w:tcPr>
          <w:p w14:paraId="5F597A74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DIR_PROVE</w:t>
            </w:r>
          </w:p>
        </w:tc>
        <w:tc>
          <w:tcPr>
            <w:tcW w:w="0" w:type="auto"/>
            <w:noWrap/>
            <w:vAlign w:val="bottom"/>
          </w:tcPr>
          <w:p w14:paraId="06BBAC2E" w14:textId="77777777" w:rsidR="00E82860" w:rsidRDefault="00E82860" w:rsidP="00E82860">
            <w:pPr>
              <w:rPr>
                <w:lang w:val="es-PE"/>
              </w:rPr>
            </w:pPr>
            <w:proofErr w:type="spellStart"/>
            <w:r>
              <w:rPr>
                <w:lang w:val="es-PE"/>
              </w:rPr>
              <w:t>Direccion</w:t>
            </w:r>
            <w:proofErr w:type="spellEnd"/>
            <w:r>
              <w:rPr>
                <w:lang w:val="es-PE"/>
              </w:rPr>
              <w:t xml:space="preserve"> del proveedor</w:t>
            </w:r>
          </w:p>
        </w:tc>
        <w:tc>
          <w:tcPr>
            <w:tcW w:w="0" w:type="auto"/>
            <w:noWrap/>
            <w:vAlign w:val="bottom"/>
          </w:tcPr>
          <w:p w14:paraId="68C913BC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noWrap/>
            <w:vAlign w:val="bottom"/>
          </w:tcPr>
          <w:p w14:paraId="050707E4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100</w:t>
            </w:r>
          </w:p>
        </w:tc>
        <w:tc>
          <w:tcPr>
            <w:tcW w:w="0" w:type="auto"/>
            <w:noWrap/>
            <w:vAlign w:val="bottom"/>
          </w:tcPr>
          <w:p w14:paraId="79C65B37" w14:textId="77777777" w:rsidR="00E82860" w:rsidRDefault="00E82860" w:rsidP="00E82860">
            <w:pPr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</w:tbl>
    <w:p w14:paraId="09D80DD3" w14:textId="77777777" w:rsidR="00E82860" w:rsidRDefault="00E82860" w:rsidP="00E82860">
      <w:pPr>
        <w:jc w:val="left"/>
      </w:pPr>
    </w:p>
    <w:p w14:paraId="409713BF" w14:textId="77777777" w:rsidR="00143242" w:rsidRDefault="00143242" w:rsidP="00143242"/>
    <w:sectPr w:rsidR="00143242" w:rsidSect="00A34900">
      <w:footerReference w:type="even" r:id="rId14"/>
      <w:footerReference w:type="default" r:id="rId15"/>
      <w:pgSz w:w="11907" w:h="16840" w:code="9"/>
      <w:pgMar w:top="1418" w:right="1469" w:bottom="1418" w:left="1622" w:header="709" w:footer="714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C364E" w14:textId="77777777" w:rsidR="0013594D" w:rsidRDefault="0013594D">
      <w:r>
        <w:separator/>
      </w:r>
    </w:p>
  </w:endnote>
  <w:endnote w:type="continuationSeparator" w:id="0">
    <w:p w14:paraId="092449BE" w14:textId="77777777" w:rsidR="0013594D" w:rsidRDefault="00135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ler Bold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ag Book">
    <w:altName w:val="Times New Roman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uller Regular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Muller Light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FD296" w14:textId="77777777" w:rsidR="00E82860" w:rsidRDefault="00E8286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13EB15D" w14:textId="77777777" w:rsidR="00E82860" w:rsidRDefault="00E8286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0"/>
      <w:gridCol w:w="5760"/>
    </w:tblGrid>
    <w:tr w:rsidR="00E82860" w:rsidRPr="0077303B" w14:paraId="26E054B1" w14:textId="77777777" w:rsidTr="00206681">
      <w:trPr>
        <w:cantSplit/>
      </w:trPr>
      <w:tc>
        <w:tcPr>
          <w:tcW w:w="3130" w:type="dxa"/>
        </w:tcPr>
        <w:p w14:paraId="0F2BAED8" w14:textId="128EAC18" w:rsidR="00E82860" w:rsidRPr="0077303B" w:rsidRDefault="00E82860" w:rsidP="00785E09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Fecha de Actualización: 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begin"/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instrText xml:space="preserve"> DATE \@ "dd/MM/yyyy" </w:instrTex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separate"/>
          </w:r>
          <w:r w:rsidR="00290E7D">
            <w:rPr>
              <w:rFonts w:ascii="Verdana" w:hAnsi="Verdana"/>
              <w:b/>
              <w:bCs/>
              <w:i/>
              <w:iCs/>
              <w:noProof/>
              <w:sz w:val="14"/>
              <w:szCs w:val="14"/>
              <w:lang w:val="es-ES"/>
            </w:rPr>
            <w:t>02/12/2025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end"/>
          </w:r>
        </w:p>
      </w:tc>
      <w:tc>
        <w:tcPr>
          <w:tcW w:w="5760" w:type="dxa"/>
        </w:tcPr>
        <w:p w14:paraId="19DF4ED7" w14:textId="77777777" w:rsidR="00E82860" w:rsidRPr="0077303B" w:rsidRDefault="00E82860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Versión: </w:t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>1.0</w:t>
          </w:r>
        </w:p>
      </w:tc>
    </w:tr>
    <w:tr w:rsidR="00E82860" w:rsidRPr="0077303B" w14:paraId="1E9DCF38" w14:textId="77777777" w:rsidTr="00206681">
      <w:trPr>
        <w:trHeight w:val="230"/>
      </w:trPr>
      <w:tc>
        <w:tcPr>
          <w:tcW w:w="3130" w:type="dxa"/>
        </w:tcPr>
        <w:p w14:paraId="071DC1D4" w14:textId="77777777" w:rsidR="00E82860" w:rsidRPr="0077303B" w:rsidRDefault="00E82860" w:rsidP="00D73B1B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u w:val="single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Preparado por: </w:t>
          </w:r>
          <w:r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Idat</w:t>
          </w:r>
        </w:p>
      </w:tc>
      <w:tc>
        <w:tcPr>
          <w:tcW w:w="5760" w:type="dxa"/>
        </w:tcPr>
        <w:p w14:paraId="1BA185FC" w14:textId="77777777" w:rsidR="00E82860" w:rsidRPr="0077303B" w:rsidRDefault="00E82860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proofErr w:type="gramStart"/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Página :</w:t>
          </w:r>
          <w:proofErr w:type="gramEnd"/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 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PAGE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7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 xml:space="preserve"> de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NUMPAGES  \* MERGEFORMAT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7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</w:p>
      </w:tc>
    </w:tr>
  </w:tbl>
  <w:p w14:paraId="27235370" w14:textId="77777777" w:rsidR="00E82860" w:rsidRPr="0077303B" w:rsidRDefault="00E82860" w:rsidP="00395F94">
    <w:pPr>
      <w:pStyle w:val="Piedepgina"/>
      <w:rPr>
        <w:rFonts w:ascii="Verdana" w:hAnsi="Verdan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86D83" w14:textId="77777777" w:rsidR="0013594D" w:rsidRDefault="0013594D">
      <w:r>
        <w:separator/>
      </w:r>
    </w:p>
  </w:footnote>
  <w:footnote w:type="continuationSeparator" w:id="0">
    <w:p w14:paraId="7C188D6F" w14:textId="77777777" w:rsidR="0013594D" w:rsidRDefault="001359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B44760C"/>
    <w:lvl w:ilvl="0">
      <w:start w:val="1"/>
      <w:numFmt w:val="decimal"/>
      <w:pStyle w:val="Ttulo1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427"/>
        </w:tabs>
        <w:ind w:left="1427" w:hanging="576"/>
      </w:pPr>
      <w:rPr>
        <w:rFonts w:ascii="Muller Bold" w:hAnsi="Muller Bold" w:hint="default"/>
        <w:b w:val="0"/>
        <w:sz w:val="2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PE" w:vendorID="64" w:dllVersion="0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n-US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0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5110"/>
    <w:rsid w:val="00015664"/>
    <w:rsid w:val="00016A2B"/>
    <w:rsid w:val="000239A4"/>
    <w:rsid w:val="00031FA1"/>
    <w:rsid w:val="00045D6B"/>
    <w:rsid w:val="00046269"/>
    <w:rsid w:val="00047720"/>
    <w:rsid w:val="00047801"/>
    <w:rsid w:val="00051C5A"/>
    <w:rsid w:val="0005336D"/>
    <w:rsid w:val="000564F9"/>
    <w:rsid w:val="00071676"/>
    <w:rsid w:val="00071E9A"/>
    <w:rsid w:val="000773E4"/>
    <w:rsid w:val="00085228"/>
    <w:rsid w:val="00090324"/>
    <w:rsid w:val="000A4D57"/>
    <w:rsid w:val="000B34E4"/>
    <w:rsid w:val="000B46A4"/>
    <w:rsid w:val="000B7261"/>
    <w:rsid w:val="000C1012"/>
    <w:rsid w:val="000C65DB"/>
    <w:rsid w:val="000E46CA"/>
    <w:rsid w:val="000E518B"/>
    <w:rsid w:val="000F015C"/>
    <w:rsid w:val="0010188C"/>
    <w:rsid w:val="00106AB3"/>
    <w:rsid w:val="00111A67"/>
    <w:rsid w:val="0011315E"/>
    <w:rsid w:val="0011690A"/>
    <w:rsid w:val="001206CC"/>
    <w:rsid w:val="0012299B"/>
    <w:rsid w:val="0012384F"/>
    <w:rsid w:val="001269F8"/>
    <w:rsid w:val="00126AA4"/>
    <w:rsid w:val="00133E77"/>
    <w:rsid w:val="0013594D"/>
    <w:rsid w:val="00143242"/>
    <w:rsid w:val="0014772D"/>
    <w:rsid w:val="00160011"/>
    <w:rsid w:val="00161401"/>
    <w:rsid w:val="0016739D"/>
    <w:rsid w:val="0016767E"/>
    <w:rsid w:val="00167E98"/>
    <w:rsid w:val="001742CE"/>
    <w:rsid w:val="00175B4A"/>
    <w:rsid w:val="00183BE6"/>
    <w:rsid w:val="00184E08"/>
    <w:rsid w:val="00190973"/>
    <w:rsid w:val="00192E23"/>
    <w:rsid w:val="00197E82"/>
    <w:rsid w:val="001A6C89"/>
    <w:rsid w:val="001B4C10"/>
    <w:rsid w:val="001C1FBF"/>
    <w:rsid w:val="001E01E6"/>
    <w:rsid w:val="001E50F9"/>
    <w:rsid w:val="001E520F"/>
    <w:rsid w:val="001F1C9F"/>
    <w:rsid w:val="001F2720"/>
    <w:rsid w:val="001F66CC"/>
    <w:rsid w:val="00206681"/>
    <w:rsid w:val="00207F47"/>
    <w:rsid w:val="00212C68"/>
    <w:rsid w:val="00213506"/>
    <w:rsid w:val="002219D0"/>
    <w:rsid w:val="00224A31"/>
    <w:rsid w:val="00230FEC"/>
    <w:rsid w:val="002330B5"/>
    <w:rsid w:val="00235DAD"/>
    <w:rsid w:val="002438C6"/>
    <w:rsid w:val="00250B9C"/>
    <w:rsid w:val="00253E8C"/>
    <w:rsid w:val="00261A62"/>
    <w:rsid w:val="00261FA8"/>
    <w:rsid w:val="00264544"/>
    <w:rsid w:val="00265F1C"/>
    <w:rsid w:val="00267B75"/>
    <w:rsid w:val="00271A3C"/>
    <w:rsid w:val="00272649"/>
    <w:rsid w:val="002731A3"/>
    <w:rsid w:val="00276C4A"/>
    <w:rsid w:val="00277CE0"/>
    <w:rsid w:val="002825C2"/>
    <w:rsid w:val="00282651"/>
    <w:rsid w:val="00287B04"/>
    <w:rsid w:val="00290E7D"/>
    <w:rsid w:val="00292234"/>
    <w:rsid w:val="00296211"/>
    <w:rsid w:val="00296C20"/>
    <w:rsid w:val="002C20F2"/>
    <w:rsid w:val="002D3379"/>
    <w:rsid w:val="002D43BA"/>
    <w:rsid w:val="002E0DFC"/>
    <w:rsid w:val="002E2DB0"/>
    <w:rsid w:val="002F2C35"/>
    <w:rsid w:val="002F6FDA"/>
    <w:rsid w:val="00300C6A"/>
    <w:rsid w:val="00311BCD"/>
    <w:rsid w:val="0034533D"/>
    <w:rsid w:val="00350DCB"/>
    <w:rsid w:val="003640B5"/>
    <w:rsid w:val="00372691"/>
    <w:rsid w:val="00374716"/>
    <w:rsid w:val="00374C6C"/>
    <w:rsid w:val="00382141"/>
    <w:rsid w:val="00392EB0"/>
    <w:rsid w:val="00395F94"/>
    <w:rsid w:val="003A3A43"/>
    <w:rsid w:val="003A64AD"/>
    <w:rsid w:val="003A6B92"/>
    <w:rsid w:val="003B0F4C"/>
    <w:rsid w:val="003B2447"/>
    <w:rsid w:val="003B7110"/>
    <w:rsid w:val="003C3F20"/>
    <w:rsid w:val="003C407D"/>
    <w:rsid w:val="003D6293"/>
    <w:rsid w:val="003D6553"/>
    <w:rsid w:val="003E1323"/>
    <w:rsid w:val="003E5911"/>
    <w:rsid w:val="003F5830"/>
    <w:rsid w:val="00401AAB"/>
    <w:rsid w:val="00401C94"/>
    <w:rsid w:val="00407154"/>
    <w:rsid w:val="00424D29"/>
    <w:rsid w:val="00440AFC"/>
    <w:rsid w:val="00441888"/>
    <w:rsid w:val="00443904"/>
    <w:rsid w:val="0045108D"/>
    <w:rsid w:val="00451ACC"/>
    <w:rsid w:val="00455FE1"/>
    <w:rsid w:val="00457923"/>
    <w:rsid w:val="0046647F"/>
    <w:rsid w:val="0046652A"/>
    <w:rsid w:val="00467FBC"/>
    <w:rsid w:val="0047037A"/>
    <w:rsid w:val="00476585"/>
    <w:rsid w:val="00477CE1"/>
    <w:rsid w:val="0048045D"/>
    <w:rsid w:val="00480D67"/>
    <w:rsid w:val="004820E1"/>
    <w:rsid w:val="00483104"/>
    <w:rsid w:val="00484637"/>
    <w:rsid w:val="00486BA7"/>
    <w:rsid w:val="00487C83"/>
    <w:rsid w:val="004951A3"/>
    <w:rsid w:val="00495EFD"/>
    <w:rsid w:val="004961CA"/>
    <w:rsid w:val="00496791"/>
    <w:rsid w:val="00497AED"/>
    <w:rsid w:val="004A1154"/>
    <w:rsid w:val="004A2569"/>
    <w:rsid w:val="004B01CB"/>
    <w:rsid w:val="004B175A"/>
    <w:rsid w:val="004B2497"/>
    <w:rsid w:val="004B5AD4"/>
    <w:rsid w:val="004B707F"/>
    <w:rsid w:val="004C3EF2"/>
    <w:rsid w:val="004C4785"/>
    <w:rsid w:val="004D08CD"/>
    <w:rsid w:val="004D1292"/>
    <w:rsid w:val="004D1C1E"/>
    <w:rsid w:val="004D281A"/>
    <w:rsid w:val="004D7FB0"/>
    <w:rsid w:val="004E61EC"/>
    <w:rsid w:val="00500D74"/>
    <w:rsid w:val="005013F6"/>
    <w:rsid w:val="005030F3"/>
    <w:rsid w:val="00505EE5"/>
    <w:rsid w:val="005074E1"/>
    <w:rsid w:val="00510528"/>
    <w:rsid w:val="00511936"/>
    <w:rsid w:val="0051528C"/>
    <w:rsid w:val="005152C3"/>
    <w:rsid w:val="00515B69"/>
    <w:rsid w:val="00530A22"/>
    <w:rsid w:val="005314F1"/>
    <w:rsid w:val="00533CCD"/>
    <w:rsid w:val="00547DC9"/>
    <w:rsid w:val="0056042D"/>
    <w:rsid w:val="005612E5"/>
    <w:rsid w:val="00563C92"/>
    <w:rsid w:val="005668D3"/>
    <w:rsid w:val="00575068"/>
    <w:rsid w:val="005827F1"/>
    <w:rsid w:val="00590C32"/>
    <w:rsid w:val="00591017"/>
    <w:rsid w:val="00592F1F"/>
    <w:rsid w:val="00593C67"/>
    <w:rsid w:val="005A05CA"/>
    <w:rsid w:val="005A1087"/>
    <w:rsid w:val="005B0515"/>
    <w:rsid w:val="005B1B27"/>
    <w:rsid w:val="005C13E6"/>
    <w:rsid w:val="005C2D8C"/>
    <w:rsid w:val="005E00CE"/>
    <w:rsid w:val="005E1F4A"/>
    <w:rsid w:val="005E6469"/>
    <w:rsid w:val="005F4939"/>
    <w:rsid w:val="005F4964"/>
    <w:rsid w:val="00605BBE"/>
    <w:rsid w:val="00615FD6"/>
    <w:rsid w:val="006324A8"/>
    <w:rsid w:val="006373C1"/>
    <w:rsid w:val="00645806"/>
    <w:rsid w:val="00655AB8"/>
    <w:rsid w:val="00664C22"/>
    <w:rsid w:val="0067146C"/>
    <w:rsid w:val="006856EA"/>
    <w:rsid w:val="0069646A"/>
    <w:rsid w:val="006A249C"/>
    <w:rsid w:val="006A727E"/>
    <w:rsid w:val="006B70A5"/>
    <w:rsid w:val="006D1AA6"/>
    <w:rsid w:val="006D2584"/>
    <w:rsid w:val="006D3394"/>
    <w:rsid w:val="006E0C6B"/>
    <w:rsid w:val="006E4E33"/>
    <w:rsid w:val="006E7B54"/>
    <w:rsid w:val="007007E5"/>
    <w:rsid w:val="00713B80"/>
    <w:rsid w:val="00714767"/>
    <w:rsid w:val="007153AD"/>
    <w:rsid w:val="00715611"/>
    <w:rsid w:val="00720C79"/>
    <w:rsid w:val="007239E8"/>
    <w:rsid w:val="00724756"/>
    <w:rsid w:val="007354C4"/>
    <w:rsid w:val="00761269"/>
    <w:rsid w:val="00762169"/>
    <w:rsid w:val="0076321E"/>
    <w:rsid w:val="0077303B"/>
    <w:rsid w:val="0077511F"/>
    <w:rsid w:val="00775535"/>
    <w:rsid w:val="00776765"/>
    <w:rsid w:val="00783604"/>
    <w:rsid w:val="00783840"/>
    <w:rsid w:val="00785E09"/>
    <w:rsid w:val="00787FD1"/>
    <w:rsid w:val="007912C6"/>
    <w:rsid w:val="007A1E26"/>
    <w:rsid w:val="007A6442"/>
    <w:rsid w:val="007A7398"/>
    <w:rsid w:val="007A75C4"/>
    <w:rsid w:val="007B32A8"/>
    <w:rsid w:val="007B35AE"/>
    <w:rsid w:val="007C733F"/>
    <w:rsid w:val="007D0E61"/>
    <w:rsid w:val="007D4B41"/>
    <w:rsid w:val="007E23BA"/>
    <w:rsid w:val="007E4601"/>
    <w:rsid w:val="007F0B00"/>
    <w:rsid w:val="007F3310"/>
    <w:rsid w:val="008161F6"/>
    <w:rsid w:val="00826BEC"/>
    <w:rsid w:val="00833708"/>
    <w:rsid w:val="00837343"/>
    <w:rsid w:val="00842E97"/>
    <w:rsid w:val="00850EE9"/>
    <w:rsid w:val="00851FED"/>
    <w:rsid w:val="00857E2A"/>
    <w:rsid w:val="008622C9"/>
    <w:rsid w:val="00864DCC"/>
    <w:rsid w:val="0087163B"/>
    <w:rsid w:val="00872064"/>
    <w:rsid w:val="008747D2"/>
    <w:rsid w:val="0087661B"/>
    <w:rsid w:val="00886957"/>
    <w:rsid w:val="00892EC4"/>
    <w:rsid w:val="00896D2A"/>
    <w:rsid w:val="008A041B"/>
    <w:rsid w:val="008A2476"/>
    <w:rsid w:val="008B7EED"/>
    <w:rsid w:val="008C52DA"/>
    <w:rsid w:val="008D0DF3"/>
    <w:rsid w:val="008E05EA"/>
    <w:rsid w:val="008E42C1"/>
    <w:rsid w:val="008E67C2"/>
    <w:rsid w:val="008F4192"/>
    <w:rsid w:val="008F54F7"/>
    <w:rsid w:val="008F687E"/>
    <w:rsid w:val="0090056D"/>
    <w:rsid w:val="00917C35"/>
    <w:rsid w:val="00952ACD"/>
    <w:rsid w:val="009540BD"/>
    <w:rsid w:val="00960DCC"/>
    <w:rsid w:val="0096639C"/>
    <w:rsid w:val="00966922"/>
    <w:rsid w:val="00967392"/>
    <w:rsid w:val="00971522"/>
    <w:rsid w:val="0097190A"/>
    <w:rsid w:val="009736F9"/>
    <w:rsid w:val="0097749F"/>
    <w:rsid w:val="00987A05"/>
    <w:rsid w:val="009A3EA8"/>
    <w:rsid w:val="009A4296"/>
    <w:rsid w:val="009A673F"/>
    <w:rsid w:val="009B4812"/>
    <w:rsid w:val="009C0F76"/>
    <w:rsid w:val="009D332A"/>
    <w:rsid w:val="009D5130"/>
    <w:rsid w:val="009E5CB9"/>
    <w:rsid w:val="009F10EF"/>
    <w:rsid w:val="009F1AD0"/>
    <w:rsid w:val="009F39F0"/>
    <w:rsid w:val="00A002BD"/>
    <w:rsid w:val="00A06191"/>
    <w:rsid w:val="00A06473"/>
    <w:rsid w:val="00A07EA6"/>
    <w:rsid w:val="00A141A0"/>
    <w:rsid w:val="00A20B49"/>
    <w:rsid w:val="00A20D94"/>
    <w:rsid w:val="00A24AB4"/>
    <w:rsid w:val="00A25A75"/>
    <w:rsid w:val="00A30D29"/>
    <w:rsid w:val="00A34265"/>
    <w:rsid w:val="00A34900"/>
    <w:rsid w:val="00A34F6D"/>
    <w:rsid w:val="00A464C8"/>
    <w:rsid w:val="00A46743"/>
    <w:rsid w:val="00A50316"/>
    <w:rsid w:val="00A60BB0"/>
    <w:rsid w:val="00A64BBF"/>
    <w:rsid w:val="00A64D16"/>
    <w:rsid w:val="00A84DBF"/>
    <w:rsid w:val="00A87551"/>
    <w:rsid w:val="00A90DA9"/>
    <w:rsid w:val="00A91C1B"/>
    <w:rsid w:val="00A928EE"/>
    <w:rsid w:val="00A95E63"/>
    <w:rsid w:val="00AA7B59"/>
    <w:rsid w:val="00AE0234"/>
    <w:rsid w:val="00AE2CB7"/>
    <w:rsid w:val="00AF6884"/>
    <w:rsid w:val="00B019F9"/>
    <w:rsid w:val="00B01C8E"/>
    <w:rsid w:val="00B01DAA"/>
    <w:rsid w:val="00B044E1"/>
    <w:rsid w:val="00B068B2"/>
    <w:rsid w:val="00B10B3F"/>
    <w:rsid w:val="00B11704"/>
    <w:rsid w:val="00B12598"/>
    <w:rsid w:val="00B15282"/>
    <w:rsid w:val="00B15FC9"/>
    <w:rsid w:val="00B20902"/>
    <w:rsid w:val="00B2179A"/>
    <w:rsid w:val="00B24AD5"/>
    <w:rsid w:val="00B25506"/>
    <w:rsid w:val="00B323FE"/>
    <w:rsid w:val="00B41692"/>
    <w:rsid w:val="00B41E98"/>
    <w:rsid w:val="00B5029E"/>
    <w:rsid w:val="00B535BB"/>
    <w:rsid w:val="00B74BEE"/>
    <w:rsid w:val="00B83375"/>
    <w:rsid w:val="00B8492A"/>
    <w:rsid w:val="00B9031C"/>
    <w:rsid w:val="00B92AF5"/>
    <w:rsid w:val="00BA262A"/>
    <w:rsid w:val="00BA3A14"/>
    <w:rsid w:val="00BB493F"/>
    <w:rsid w:val="00BB51C8"/>
    <w:rsid w:val="00BC5FBB"/>
    <w:rsid w:val="00BD13A0"/>
    <w:rsid w:val="00BD32D8"/>
    <w:rsid w:val="00BD3BE7"/>
    <w:rsid w:val="00BD45C8"/>
    <w:rsid w:val="00BD5BE8"/>
    <w:rsid w:val="00BD6098"/>
    <w:rsid w:val="00BD7084"/>
    <w:rsid w:val="00BD7D7A"/>
    <w:rsid w:val="00BE52BB"/>
    <w:rsid w:val="00C004BD"/>
    <w:rsid w:val="00C013C8"/>
    <w:rsid w:val="00C01E43"/>
    <w:rsid w:val="00C02785"/>
    <w:rsid w:val="00C16ECF"/>
    <w:rsid w:val="00C26FD3"/>
    <w:rsid w:val="00C27BEC"/>
    <w:rsid w:val="00C31721"/>
    <w:rsid w:val="00C3471D"/>
    <w:rsid w:val="00C41664"/>
    <w:rsid w:val="00C516C7"/>
    <w:rsid w:val="00C57A46"/>
    <w:rsid w:val="00C72D8C"/>
    <w:rsid w:val="00C73CF3"/>
    <w:rsid w:val="00C77F6E"/>
    <w:rsid w:val="00C809EB"/>
    <w:rsid w:val="00C923BC"/>
    <w:rsid w:val="00C94497"/>
    <w:rsid w:val="00C95FE2"/>
    <w:rsid w:val="00C96839"/>
    <w:rsid w:val="00CA438E"/>
    <w:rsid w:val="00CA6367"/>
    <w:rsid w:val="00CA701E"/>
    <w:rsid w:val="00CC0767"/>
    <w:rsid w:val="00CC18F3"/>
    <w:rsid w:val="00CD60B2"/>
    <w:rsid w:val="00CE05C6"/>
    <w:rsid w:val="00CE1233"/>
    <w:rsid w:val="00CF2067"/>
    <w:rsid w:val="00CF363D"/>
    <w:rsid w:val="00D02571"/>
    <w:rsid w:val="00D039F9"/>
    <w:rsid w:val="00D04DBB"/>
    <w:rsid w:val="00D10A89"/>
    <w:rsid w:val="00D11EF4"/>
    <w:rsid w:val="00D12449"/>
    <w:rsid w:val="00D12CC0"/>
    <w:rsid w:val="00D12DDD"/>
    <w:rsid w:val="00D225DF"/>
    <w:rsid w:val="00D23247"/>
    <w:rsid w:val="00D257AB"/>
    <w:rsid w:val="00D425B0"/>
    <w:rsid w:val="00D5150E"/>
    <w:rsid w:val="00D60410"/>
    <w:rsid w:val="00D62C02"/>
    <w:rsid w:val="00D648A9"/>
    <w:rsid w:val="00D71DB1"/>
    <w:rsid w:val="00D73B1B"/>
    <w:rsid w:val="00D9027C"/>
    <w:rsid w:val="00DA1521"/>
    <w:rsid w:val="00DA2B23"/>
    <w:rsid w:val="00DA63B3"/>
    <w:rsid w:val="00DB2740"/>
    <w:rsid w:val="00DB3833"/>
    <w:rsid w:val="00DB4916"/>
    <w:rsid w:val="00DE28F6"/>
    <w:rsid w:val="00DE3032"/>
    <w:rsid w:val="00DE4351"/>
    <w:rsid w:val="00DF1199"/>
    <w:rsid w:val="00E00EF5"/>
    <w:rsid w:val="00E01CC3"/>
    <w:rsid w:val="00E039F8"/>
    <w:rsid w:val="00E051A5"/>
    <w:rsid w:val="00E155BA"/>
    <w:rsid w:val="00E16BBA"/>
    <w:rsid w:val="00E20EED"/>
    <w:rsid w:val="00E22A32"/>
    <w:rsid w:val="00E411A2"/>
    <w:rsid w:val="00E47723"/>
    <w:rsid w:val="00E47FE7"/>
    <w:rsid w:val="00E50F5E"/>
    <w:rsid w:val="00E5219D"/>
    <w:rsid w:val="00E57507"/>
    <w:rsid w:val="00E6171A"/>
    <w:rsid w:val="00E63DF8"/>
    <w:rsid w:val="00E7266B"/>
    <w:rsid w:val="00E729D7"/>
    <w:rsid w:val="00E75DBA"/>
    <w:rsid w:val="00E82860"/>
    <w:rsid w:val="00E85E43"/>
    <w:rsid w:val="00E87D0B"/>
    <w:rsid w:val="00E90067"/>
    <w:rsid w:val="00E91A6A"/>
    <w:rsid w:val="00E97676"/>
    <w:rsid w:val="00EB3FA7"/>
    <w:rsid w:val="00EB6DC3"/>
    <w:rsid w:val="00EB7969"/>
    <w:rsid w:val="00EE276E"/>
    <w:rsid w:val="00EE48ED"/>
    <w:rsid w:val="00EE6C80"/>
    <w:rsid w:val="00EF2675"/>
    <w:rsid w:val="00EF6BCA"/>
    <w:rsid w:val="00F00C84"/>
    <w:rsid w:val="00F0145B"/>
    <w:rsid w:val="00F25AC4"/>
    <w:rsid w:val="00F27229"/>
    <w:rsid w:val="00F27D41"/>
    <w:rsid w:val="00F36F16"/>
    <w:rsid w:val="00F41F88"/>
    <w:rsid w:val="00F452B3"/>
    <w:rsid w:val="00F452D7"/>
    <w:rsid w:val="00F47F36"/>
    <w:rsid w:val="00F5154C"/>
    <w:rsid w:val="00F5754A"/>
    <w:rsid w:val="00F678EE"/>
    <w:rsid w:val="00F7470D"/>
    <w:rsid w:val="00F83DB3"/>
    <w:rsid w:val="00FA20C8"/>
    <w:rsid w:val="00FA4770"/>
    <w:rsid w:val="00FA61CF"/>
    <w:rsid w:val="00FB27C0"/>
    <w:rsid w:val="00FB4C7A"/>
    <w:rsid w:val="00FB6ABE"/>
    <w:rsid w:val="00FB7085"/>
    <w:rsid w:val="00FB7825"/>
    <w:rsid w:val="00FC2852"/>
    <w:rsid w:val="00FD4C5B"/>
    <w:rsid w:val="00FD4FF7"/>
    <w:rsid w:val="00FF327A"/>
    <w:rsid w:val="00FF7DD0"/>
    <w:rsid w:val="1F141763"/>
    <w:rsid w:val="1F6B887C"/>
    <w:rsid w:val="28439FE1"/>
    <w:rsid w:val="47FE6AC5"/>
    <w:rsid w:val="77BC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529F621C"/>
  <w15:chartTrackingRefBased/>
  <w15:docId w15:val="{14443D67-0403-4A52-9BDB-D4AA143F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Ttulo2">
    <w:name w:val="heading 2"/>
    <w:aliases w:val="h2,h21,h22,h23,h24,h25,h26,h27,h28"/>
    <w:basedOn w:val="Normal"/>
    <w:next w:val="Normal"/>
    <w:link w:val="Ttulo2Car"/>
    <w:qFormat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Ttulo3">
    <w:name w:val="heading 3"/>
    <w:basedOn w:val="Normal"/>
    <w:next w:val="Normal"/>
    <w:link w:val="Ttulo3Car"/>
    <w:qFormat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Ttulo4">
    <w:name w:val="heading 4"/>
    <w:basedOn w:val="Ttulo3"/>
    <w:next w:val="Normal"/>
    <w:qFormat/>
    <w:pPr>
      <w:numPr>
        <w:ilvl w:val="3"/>
      </w:numPr>
      <w:outlineLvl w:val="3"/>
    </w:pPr>
    <w:rPr>
      <w:cap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330"/>
    </w:pPr>
    <w:rPr>
      <w:szCs w:val="24"/>
      <w:lang w:val="es-PE"/>
    </w:rPr>
  </w:style>
  <w:style w:type="paragraph" w:styleId="Textoindependiente">
    <w:name w:val="Body Text"/>
    <w:basedOn w:val="Normal"/>
    <w:pPr>
      <w:jc w:val="center"/>
    </w:pPr>
    <w:rPr>
      <w:b/>
      <w:sz w:val="48"/>
    </w:rPr>
  </w:style>
  <w:style w:type="paragraph" w:styleId="TDC1">
    <w:name w:val="toc 1"/>
    <w:basedOn w:val="Normal"/>
    <w:next w:val="Normal"/>
    <w:autoRedefine/>
    <w:uiPriority w:val="39"/>
    <w:rsid w:val="00CE1233"/>
    <w:pPr>
      <w:framePr w:wrap="notBeside" w:vAnchor="text" w:hAnchor="text" w:y="1"/>
      <w:spacing w:before="120" w:after="120"/>
      <w:jc w:val="left"/>
    </w:pPr>
    <w:rPr>
      <w:rFonts w:ascii="Times New Roman" w:hAnsi="Times New Roman"/>
      <w:b/>
      <w:bCs/>
      <w:caps/>
      <w:szCs w:val="22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spacing w:line="240" w:lineRule="auto"/>
      <w:jc w:val="left"/>
    </w:pPr>
    <w:rPr>
      <w:lang w:val="es-PE"/>
    </w:rPr>
  </w:style>
  <w:style w:type="paragraph" w:styleId="Textoindependiente3">
    <w:name w:val="Body Text 3"/>
    <w:basedOn w:val="Normal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Sangra3detindependiente">
    <w:name w:val="Body Text Indent 3"/>
    <w:basedOn w:val="Normal"/>
    <w:pPr>
      <w:spacing w:line="360" w:lineRule="auto"/>
      <w:ind w:left="1540"/>
    </w:pPr>
    <w:rPr>
      <w:szCs w:val="24"/>
      <w:lang w:val="es-PE"/>
    </w:rPr>
  </w:style>
  <w:style w:type="paragraph" w:styleId="Sangra2detindependiente">
    <w:name w:val="Body Text Indent 2"/>
    <w:basedOn w:val="Normal"/>
    <w:pPr>
      <w:spacing w:line="360" w:lineRule="auto"/>
      <w:ind w:firstLine="708"/>
      <w:jc w:val="left"/>
    </w:pPr>
    <w:rPr>
      <w:szCs w:val="24"/>
      <w:lang w:val="es-P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Textosinformato">
    <w:name w:val="Plain Text"/>
    <w:basedOn w:val="Normal"/>
    <w:rPr>
      <w:rFonts w:ascii="Courier New" w:hAnsi="Courier New"/>
      <w:sz w:val="20"/>
      <w:lang w:val="es-ES"/>
    </w:rPr>
  </w:style>
  <w:style w:type="paragraph" w:customStyle="1" w:styleId="ADR1">
    <w:name w:val="ADR1"/>
    <w:basedOn w:val="Normal"/>
    <w:pPr>
      <w:numPr>
        <w:numId w:val="1"/>
      </w:numPr>
    </w:pPr>
    <w:rPr>
      <w:sz w:val="20"/>
    </w:rPr>
  </w:style>
  <w:style w:type="paragraph" w:styleId="z-Principiodelformulario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TDC2">
    <w:name w:val="toc 2"/>
    <w:basedOn w:val="Normal"/>
    <w:next w:val="Normal"/>
    <w:autoRedefine/>
    <w:uiPriority w:val="39"/>
    <w:rsid w:val="00762169"/>
    <w:pPr>
      <w:ind w:left="220"/>
      <w:jc w:val="left"/>
    </w:pPr>
    <w:rPr>
      <w:rFonts w:ascii="Times New Roman" w:hAnsi="Times New Roman"/>
      <w:szCs w:val="22"/>
    </w:rPr>
  </w:style>
  <w:style w:type="paragraph" w:styleId="TD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1"/>
    </w:rPr>
  </w:style>
  <w:style w:type="paragraph" w:styleId="TDC3">
    <w:name w:val="toc 3"/>
    <w:basedOn w:val="Normal"/>
    <w:next w:val="Normal"/>
    <w:autoRedefine/>
    <w:uiPriority w:val="39"/>
    <w:rsid w:val="00762169"/>
    <w:pPr>
      <w:ind w:left="440"/>
      <w:jc w:val="left"/>
    </w:pPr>
    <w:rPr>
      <w:rFonts w:ascii="Times New Roman" w:hAnsi="Times New Roman"/>
      <w:i/>
      <w:iCs/>
      <w:szCs w:val="22"/>
    </w:rPr>
  </w:style>
  <w:style w:type="paragraph" w:customStyle="1" w:styleId="Prra1">
    <w:name w:val="Párra. 1"/>
    <w:basedOn w:val="Normal"/>
    <w:next w:val="Normal"/>
    <w:pPr>
      <w:ind w:left="425" w:hanging="425"/>
    </w:pPr>
    <w:rPr>
      <w:b/>
      <w:i/>
    </w:rPr>
  </w:style>
  <w:style w:type="paragraph" w:customStyle="1" w:styleId="Prra2">
    <w:name w:val="Párra. 2"/>
    <w:basedOn w:val="Normal"/>
    <w:next w:val="Normal"/>
    <w:pPr>
      <w:ind w:left="850" w:hanging="425"/>
    </w:pPr>
    <w:rPr>
      <w:b/>
    </w:rPr>
  </w:style>
  <w:style w:type="paragraph" w:customStyle="1" w:styleId="Prra4">
    <w:name w:val="Párra. 4"/>
    <w:basedOn w:val="Prra2"/>
    <w:next w:val="Normal"/>
    <w:pPr>
      <w:ind w:left="1701"/>
    </w:pPr>
    <w:rPr>
      <w:b w:val="0"/>
    </w:rPr>
  </w:style>
  <w:style w:type="paragraph" w:customStyle="1" w:styleId="Prra3">
    <w:name w:val="Párra. 3"/>
    <w:basedOn w:val="Prra2"/>
    <w:next w:val="Normal"/>
    <w:pPr>
      <w:ind w:left="1276"/>
    </w:pPr>
    <w:rPr>
      <w:b w:val="0"/>
      <w:i/>
    </w:rPr>
  </w:style>
  <w:style w:type="character" w:styleId="Refdenotaalpie">
    <w:name w:val="footnote reference"/>
    <w:semiHidden/>
    <w:rPr>
      <w:rFonts w:ascii="Arial MT" w:hAnsi="Arial MT"/>
      <w:sz w:val="22"/>
      <w:vertAlign w:val="superscript"/>
    </w:rPr>
  </w:style>
  <w:style w:type="paragraph" w:styleId="Lista">
    <w:name w:val="List"/>
    <w:basedOn w:val="Normal"/>
    <w:pPr>
      <w:ind w:left="425"/>
    </w:pPr>
  </w:style>
  <w:style w:type="paragraph" w:styleId="Lista2">
    <w:name w:val="List 2"/>
    <w:basedOn w:val="Normal"/>
    <w:pPr>
      <w:ind w:left="851"/>
    </w:pPr>
  </w:style>
  <w:style w:type="paragraph" w:styleId="Lista3">
    <w:name w:val="List 3"/>
    <w:basedOn w:val="Normal"/>
    <w:pPr>
      <w:ind w:left="1276"/>
    </w:pPr>
  </w:style>
  <w:style w:type="paragraph" w:styleId="Lista4">
    <w:name w:val="List 4"/>
    <w:basedOn w:val="Normal"/>
    <w:pPr>
      <w:ind w:left="1701"/>
    </w:pPr>
  </w:style>
  <w:style w:type="paragraph" w:styleId="Listaconvietas">
    <w:name w:val="List Bullet"/>
    <w:basedOn w:val="Normal"/>
    <w:autoRedefine/>
    <w:pPr>
      <w:ind w:left="425" w:hanging="425"/>
    </w:pPr>
  </w:style>
  <w:style w:type="paragraph" w:styleId="Listaconvietas2">
    <w:name w:val="List Bullet 2"/>
    <w:basedOn w:val="Normal"/>
    <w:autoRedefine/>
    <w:pPr>
      <w:ind w:left="850" w:hanging="425"/>
    </w:pPr>
  </w:style>
  <w:style w:type="paragraph" w:styleId="Listaconvietas3">
    <w:name w:val="List Bullet 3"/>
    <w:basedOn w:val="Normal"/>
    <w:autoRedefine/>
    <w:pPr>
      <w:ind w:left="1276" w:hanging="425"/>
    </w:pPr>
  </w:style>
  <w:style w:type="paragraph" w:styleId="Listaconvietas4">
    <w:name w:val="List Bullet 4"/>
    <w:basedOn w:val="Normal"/>
    <w:autoRedefine/>
    <w:pPr>
      <w:ind w:left="1701" w:hanging="425"/>
    </w:pPr>
  </w:style>
  <w:style w:type="paragraph" w:styleId="Textonotapie">
    <w:name w:val="footnote text"/>
    <w:basedOn w:val="Normal"/>
    <w:semiHidden/>
    <w:rPr>
      <w:sz w:val="18"/>
    </w:rPr>
  </w:style>
  <w:style w:type="paragraph" w:customStyle="1" w:styleId="TableText">
    <w:name w:val="Table Text"/>
    <w:basedOn w:val="Normal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D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1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Hipervnculovisitado">
    <w:name w:val="FollowedHyperlink"/>
    <w:rPr>
      <w:color w:val="80008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Textoennegrita">
    <w:name w:val="Strong"/>
    <w:qFormat/>
    <w:rPr>
      <w:b/>
      <w:bCs/>
    </w:rPr>
  </w:style>
  <w:style w:type="paragraph" w:customStyle="1" w:styleId="Epgrafe">
    <w:name w:val="Epígrafe"/>
    <w:basedOn w:val="Normal"/>
    <w:next w:val="Normal"/>
    <w:qFormat/>
    <w:pPr>
      <w:ind w:left="426" w:firstLine="426"/>
      <w:jc w:val="center"/>
    </w:pPr>
    <w:rPr>
      <w:b/>
      <w:bCs/>
      <w:sz w:val="28"/>
    </w:rPr>
  </w:style>
  <w:style w:type="paragraph" w:customStyle="1" w:styleId="TITULO4">
    <w:name w:val="TITULO 4"/>
    <w:basedOn w:val="Normal"/>
    <w:rPr>
      <w:lang w:val="es-PE"/>
    </w:rPr>
  </w:style>
  <w:style w:type="paragraph" w:styleId="Subttulo">
    <w:name w:val="Subtitle"/>
    <w:basedOn w:val="Normal"/>
    <w:qFormat/>
    <w:pPr>
      <w:jc w:val="center"/>
    </w:pPr>
    <w:rPr>
      <w:rFonts w:ascii="Times New Roman" w:hAnsi="Times New Roman"/>
      <w:b/>
      <w:bCs/>
      <w:sz w:val="28"/>
    </w:rPr>
  </w:style>
  <w:style w:type="paragraph" w:customStyle="1" w:styleId="xl35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aconcuadrcula">
    <w:name w:val="Table Grid"/>
    <w:basedOn w:val="Tablanormal"/>
    <w:rsid w:val="00BB493F"/>
    <w:pPr>
      <w:spacing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563C92"/>
    <w:rPr>
      <w:rFonts w:ascii="Tahoma" w:hAnsi="Tahoma" w:cs="Tahoma"/>
      <w:sz w:val="16"/>
      <w:szCs w:val="16"/>
    </w:rPr>
  </w:style>
  <w:style w:type="table" w:styleId="Tablamoderna">
    <w:name w:val="Table Contemporary"/>
    <w:basedOn w:val="Tablanormal"/>
    <w:rsid w:val="00547DC9"/>
    <w:pPr>
      <w:spacing w:line="240" w:lineRule="atLeas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EncabezadoCar">
    <w:name w:val="Encabezado Car"/>
    <w:link w:val="Encabezado"/>
    <w:rsid w:val="006E0C6B"/>
    <w:rPr>
      <w:rFonts w:ascii="Arial" w:hAnsi="Arial"/>
      <w:sz w:val="22"/>
      <w:lang w:val="es-ES_tradnl" w:eastAsia="es-ES"/>
    </w:rPr>
  </w:style>
  <w:style w:type="character" w:customStyle="1" w:styleId="Ttulo1Car">
    <w:name w:val="Título 1 Car"/>
    <w:link w:val="Ttulo1"/>
    <w:rsid w:val="00A34900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character" w:customStyle="1" w:styleId="Ttulo2Car">
    <w:name w:val="Título 2 Car"/>
    <w:aliases w:val="h2 Car,h21 Car,h22 Car,h23 Car,h24 Car,h25 Car,h26 Car,h27 Car,h28 Car"/>
    <w:link w:val="Ttulo2"/>
    <w:rsid w:val="00A34900"/>
    <w:rPr>
      <w:rFonts w:ascii="Arial" w:hAnsi="Arial"/>
      <w:b/>
      <w:sz w:val="26"/>
      <w:lang w:val="es-ES_tradnl" w:eastAsia="es-ES"/>
    </w:rPr>
  </w:style>
  <w:style w:type="character" w:customStyle="1" w:styleId="Ttulo3Car">
    <w:name w:val="Título 3 Car"/>
    <w:link w:val="Ttulo3"/>
    <w:rsid w:val="00A34900"/>
    <w:rPr>
      <w:rFonts w:ascii="Arial" w:hAnsi="Arial"/>
      <w:b/>
      <w:caps/>
      <w:sz w:val="22"/>
      <w:lang w:val="es-ES_tradnl" w:eastAsia="es-ES"/>
    </w:rPr>
  </w:style>
  <w:style w:type="paragraph" w:customStyle="1" w:styleId="Default">
    <w:name w:val="Default"/>
    <w:rsid w:val="000E46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B782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n-US"/>
    </w:rPr>
  </w:style>
  <w:style w:type="table" w:styleId="Tablaprofesional">
    <w:name w:val="Table Professional"/>
    <w:basedOn w:val="Tablanormal"/>
    <w:rsid w:val="00184E08"/>
    <w:pPr>
      <w:spacing w:line="24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3">
    <w:name w:val="Table Simple 3"/>
    <w:basedOn w:val="Tablanormal"/>
    <w:rsid w:val="00184E08"/>
    <w:pPr>
      <w:spacing w:line="24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9D5130"/>
    <w:pPr>
      <w:keepNext/>
      <w:keepLines/>
      <w:numPr>
        <w:numId w:val="0"/>
      </w:numPr>
      <w:shd w:val="clear" w:color="auto" w:fill="auto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  <w:lang w:val="es-PE" w:eastAsia="es-PE"/>
    </w:rPr>
  </w:style>
  <w:style w:type="paragraph" w:styleId="Prrafodelista">
    <w:name w:val="List Paragraph"/>
    <w:basedOn w:val="Normal"/>
    <w:uiPriority w:val="34"/>
    <w:qFormat/>
    <w:rsid w:val="00C31721"/>
    <w:pPr>
      <w:ind w:left="720"/>
      <w:contextualSpacing/>
    </w:pPr>
  </w:style>
  <w:style w:type="character" w:customStyle="1" w:styleId="selectable-text">
    <w:name w:val="selectable-text"/>
    <w:basedOn w:val="Fuentedeprrafopredeter"/>
    <w:rsid w:val="00E61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4FDBCC2C2A9E4991D3E6D92080BF1D" ma:contentTypeVersion="13" ma:contentTypeDescription="Create a new document." ma:contentTypeScope="" ma:versionID="07d671db06d268fd89ec8c77eb93b840">
  <xsd:schema xmlns:xsd="http://www.w3.org/2001/XMLSchema" xmlns:xs="http://www.w3.org/2001/XMLSchema" xmlns:p="http://schemas.microsoft.com/office/2006/metadata/properties" xmlns:ns2="2160a2c5-c60e-4388-9d8c-8cfce6077867" xmlns:ns3="35ebf031-a504-45cd-aa0d-0f096058efc2" targetNamespace="http://schemas.microsoft.com/office/2006/metadata/properties" ma:root="true" ma:fieldsID="a05cedc5b108318f61e9ec528f3f34ae" ns2:_="" ns3:_="">
    <xsd:import namespace="2160a2c5-c60e-4388-9d8c-8cfce6077867"/>
    <xsd:import namespace="35ebf031-a504-45cd-aa0d-0f096058ef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0a2c5-c60e-4388-9d8c-8cfce6077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bf031-a504-45cd-aa0d-0f096058ef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55E9F-A293-4F39-9F57-E9A3A08B82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F5BED0-50AD-49A2-880E-FD4BC8C410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65798D9-BD36-414B-BB01-2727097314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60a2c5-c60e-4388-9d8c-8cfce6077867"/>
    <ds:schemaRef ds:uri="35ebf031-a504-45cd-aa0d-0f096058ef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66AFD6-5D3B-42D9-9065-12BB978206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plantilla1.dot</Template>
  <TotalTime>1</TotalTime>
  <Pages>14</Pages>
  <Words>1663</Words>
  <Characters>9147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MIG-TI-2111 Definición Inicial de Requerimientos</vt:lpstr>
    </vt:vector>
  </TitlesOfParts>
  <Company>M&amp;T Consulting www.mytconsulting.com</Company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hola hola</cp:lastModifiedBy>
  <cp:revision>2</cp:revision>
  <cp:lastPrinted>2019-06-24T15:01:00Z</cp:lastPrinted>
  <dcterms:created xsi:type="dcterms:W3CDTF">2025-12-03T01:29:00Z</dcterms:created>
  <dcterms:modified xsi:type="dcterms:W3CDTF">2025-12-03T01:29:00Z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0x0101004E4FDBCC2C2A9E4991D3E6D92080BF1D</vt:lpwstr>
  </property>
</Properties>
</file>